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240" w:rsidRDefault="00F2133E" w:rsidP="00560161">
      <w:pPr>
        <w:pStyle w:val="Title"/>
        <w:rPr>
          <w:rStyle w:val="IntenseEmphasis"/>
          <w:bCs w:val="0"/>
          <w:iCs w:val="0"/>
          <w:color w:val="005EB8" w:themeColor="text1"/>
          <w:sz w:val="4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C56D5" wp14:editId="155BF236">
                <wp:simplePos x="0" y="0"/>
                <wp:positionH relativeFrom="column">
                  <wp:posOffset>-14605</wp:posOffset>
                </wp:positionH>
                <wp:positionV relativeFrom="paragraph">
                  <wp:posOffset>-27305</wp:posOffset>
                </wp:positionV>
                <wp:extent cx="3810000" cy="257175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257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B32" w:rsidRPr="00465215" w:rsidRDefault="00336B32" w:rsidP="00DA2D9E">
                            <w:pPr>
                              <w:pStyle w:val="Title"/>
                              <w:rPr>
                                <w:rStyle w:val="IntenseEmphasis"/>
                                <w:bCs w:val="0"/>
                                <w:iCs w:val="0"/>
                                <w:color w:val="005EB8" w:themeColor="text1"/>
                                <w:sz w:val="48"/>
                              </w:rPr>
                            </w:pPr>
                            <w:r>
                              <w:rPr>
                                <w:rStyle w:val="IntenseEmphasis"/>
                                <w:bCs w:val="0"/>
                                <w:iCs w:val="0"/>
                                <w:color w:val="005EB8" w:themeColor="text1"/>
                                <w:sz w:val="48"/>
                              </w:rPr>
                              <w:t>Amadeus e-Power How To</w:t>
                            </w:r>
                          </w:p>
                          <w:p w:rsidR="00336B32" w:rsidRDefault="00336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C56D5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6" type="#_x0000_t202" style="position:absolute;left:0;text-align:left;margin-left:-1.15pt;margin-top:-2.15pt;width:300pt;height:20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" fillcolor="white [3201]" stroked="f" strokeweight=".5pt">
                <v:textbox>
                  <w:txbxContent>
                    <w:p w:rsidR="00336B32" w:rsidRPr="00465215" w:rsidRDefault="00336B32" w:rsidP="00DA2D9E">
                      <w:pPr>
                        <w:pStyle w:val="Title"/>
                        <w:rPr>
                          <w:rStyle w:val="IntenseEmphasis"/>
                          <w:bCs w:val="0"/>
                          <w:iCs w:val="0"/>
                          <w:color w:val="005EB8" w:themeColor="text1"/>
                          <w:sz w:val="48"/>
                        </w:rPr>
                      </w:pPr>
                      <w:r>
                        <w:rPr>
                          <w:rStyle w:val="IntenseEmphasis"/>
                          <w:bCs w:val="0"/>
                          <w:iCs w:val="0"/>
                          <w:color w:val="005EB8" w:themeColor="text1"/>
                          <w:sz w:val="48"/>
                        </w:rPr>
                        <w:t>Amadeus e-Power How To</w:t>
                      </w:r>
                    </w:p>
                    <w:p w:rsidR="00336B32" w:rsidRDefault="00336B32"/>
                  </w:txbxContent>
                </v:textbox>
              </v:shape>
            </w:pict>
          </mc:Fallback>
        </mc:AlternateContent>
      </w:r>
    </w:p>
    <w:p w:rsidR="00D35240" w:rsidRDefault="00D35240" w:rsidP="00560161">
      <w:pPr>
        <w:pStyle w:val="Title"/>
        <w:rPr>
          <w:rStyle w:val="IntenseEmphasis"/>
          <w:bCs w:val="0"/>
          <w:iCs w:val="0"/>
          <w:color w:val="005EB8" w:themeColor="text1"/>
          <w:sz w:val="48"/>
        </w:rPr>
      </w:pPr>
    </w:p>
    <w:p w:rsidR="00D35240" w:rsidRDefault="00D35240" w:rsidP="00560161">
      <w:pPr>
        <w:pStyle w:val="Title"/>
        <w:rPr>
          <w:rStyle w:val="IntenseEmphasis"/>
          <w:bCs w:val="0"/>
          <w:iCs w:val="0"/>
          <w:color w:val="005EB8" w:themeColor="text1"/>
          <w:sz w:val="48"/>
        </w:rPr>
      </w:pPr>
    </w:p>
    <w:p w:rsidR="00D35240" w:rsidRDefault="00D35240" w:rsidP="00560161">
      <w:pPr>
        <w:pStyle w:val="Title"/>
        <w:rPr>
          <w:rStyle w:val="IntenseEmphasis"/>
          <w:bCs w:val="0"/>
          <w:iCs w:val="0"/>
          <w:color w:val="005EB8" w:themeColor="text1"/>
          <w:sz w:val="48"/>
        </w:rPr>
      </w:pPr>
    </w:p>
    <w:p w:rsidR="00560161" w:rsidRPr="00560161" w:rsidRDefault="00560161" w:rsidP="00560161"/>
    <w:p w:rsidR="00637AE0" w:rsidRDefault="00637AE0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jc w:val="right"/>
        <w:rPr>
          <w:rStyle w:val="IntenseEmphasis"/>
        </w:rPr>
      </w:pPr>
    </w:p>
    <w:p w:rsidR="00876399" w:rsidRDefault="0087639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560161" w:rsidRDefault="0056016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DB24FC" w:rsidRDefault="00DB24FC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DB24FC" w:rsidRDefault="00904A3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5BAE59" wp14:editId="023C69FF">
                <wp:simplePos x="0" y="0"/>
                <wp:positionH relativeFrom="column">
                  <wp:posOffset>3700145</wp:posOffset>
                </wp:positionH>
                <wp:positionV relativeFrom="paragraph">
                  <wp:posOffset>31750</wp:posOffset>
                </wp:positionV>
                <wp:extent cx="2771775" cy="1533525"/>
                <wp:effectExtent l="0" t="0" r="9525" b="95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153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B32" w:rsidRPr="00DA2D9E" w:rsidRDefault="00894A19" w:rsidP="00DA2D9E">
                            <w:pPr>
                              <w:pStyle w:val="Subtitle"/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</w:pPr>
                            <w:r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  <w:t xml:space="preserve">Implement </w:t>
                            </w:r>
                            <w:r w:rsidR="009C24A5"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  <w:t xml:space="preserve">an </w:t>
                            </w:r>
                            <w:proofErr w:type="spellStart"/>
                            <w:r w:rsidR="0092142E"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  <w:t>I</w:t>
                            </w:r>
                            <w:r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  <w:t>Frame</w:t>
                            </w:r>
                            <w:proofErr w:type="spellEnd"/>
                            <w:r>
                              <w:rPr>
                                <w:rStyle w:val="IntenseEmphasis"/>
                                <w:bCs w:val="0"/>
                                <w:iCs/>
                                <w:color w:val="00A9E0" w:themeColor="text2"/>
                                <w:sz w:val="24"/>
                              </w:rPr>
                              <w:t xml:space="preserve"> and External Search Forms</w:t>
                            </w:r>
                          </w:p>
                          <w:p w:rsidR="00336B32" w:rsidRDefault="00336B32" w:rsidP="00DA2D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BAE59" id="Text Box 78" o:spid="_x0000_s1027" type="#_x0000_t202" style="position:absolute;margin-left:291.35pt;margin-top:2.5pt;width:218.25pt;height:12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" fillcolor="white [3201]" stroked="f" strokeweight=".5pt">
                <v:textbox>
                  <w:txbxContent>
                    <w:p w:rsidR="00336B32" w:rsidRPr="00DA2D9E" w:rsidRDefault="00894A19" w:rsidP="00DA2D9E">
                      <w:pPr>
                        <w:pStyle w:val="Subtitle"/>
                        <w:rPr>
                          <w:rStyle w:val="IntenseEmphasis"/>
                          <w:bCs w:val="0"/>
                          <w:iCs/>
                          <w:color w:val="00A9E0" w:themeColor="text2"/>
                          <w:sz w:val="24"/>
                        </w:rPr>
                      </w:pPr>
                      <w:r>
                        <w:rPr>
                          <w:rStyle w:val="IntenseEmphasis"/>
                          <w:bCs w:val="0"/>
                          <w:iCs/>
                          <w:color w:val="00A9E0" w:themeColor="text2"/>
                          <w:sz w:val="24"/>
                        </w:rPr>
                        <w:t xml:space="preserve">Implement </w:t>
                      </w:r>
                      <w:r w:rsidR="009C24A5">
                        <w:rPr>
                          <w:rStyle w:val="IntenseEmphasis"/>
                          <w:bCs w:val="0"/>
                          <w:iCs/>
                          <w:color w:val="00A9E0" w:themeColor="text2"/>
                          <w:sz w:val="24"/>
                        </w:rPr>
                        <w:t xml:space="preserve">an </w:t>
                      </w:r>
                      <w:r w:rsidR="0092142E">
                        <w:rPr>
                          <w:rStyle w:val="IntenseEmphasis"/>
                          <w:bCs w:val="0"/>
                          <w:iCs/>
                          <w:color w:val="00A9E0" w:themeColor="text2"/>
                          <w:sz w:val="24"/>
                        </w:rPr>
                        <w:t>I</w:t>
                      </w:r>
                      <w:r>
                        <w:rPr>
                          <w:rStyle w:val="IntenseEmphasis"/>
                          <w:bCs w:val="0"/>
                          <w:iCs/>
                          <w:color w:val="00A9E0" w:themeColor="text2"/>
                          <w:sz w:val="24"/>
                        </w:rPr>
                        <w:t>Frame and External Search Forms</w:t>
                      </w:r>
                    </w:p>
                    <w:p w:rsidR="00336B32" w:rsidRDefault="00336B32" w:rsidP="00DA2D9E"/>
                  </w:txbxContent>
                </v:textbox>
              </v:shape>
            </w:pict>
          </mc:Fallback>
        </mc:AlternateContent>
      </w:r>
    </w:p>
    <w:p w:rsidR="00DB24FC" w:rsidRDefault="00DB24FC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DB24FC" w:rsidRDefault="00DB24FC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DB24FC" w:rsidRDefault="00DB24FC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C3BC1" w:rsidRDefault="007C3BC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C3BC1" w:rsidRDefault="007C3BC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C3BC1" w:rsidRDefault="007C3BC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F7DD0" w:rsidRDefault="007F7DD0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F7DD0" w:rsidRDefault="007F7DD0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7F7DD0" w:rsidRDefault="007F7DD0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33C19" w:rsidRDefault="00433C19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904A31" w:rsidRDefault="00904A31">
      <w:pPr>
        <w:rPr>
          <w:color w:val="000000"/>
          <w:lang w:eastAsia="es-ES"/>
        </w:rPr>
      </w:pPr>
      <w:r>
        <w:br w:type="page"/>
      </w:r>
    </w:p>
    <w:p w:rsidR="00904A31" w:rsidRDefault="00904A31" w:rsidP="00876399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465215" w:rsidRPr="00421C87" w:rsidRDefault="00465215" w:rsidP="00421C87">
      <w:pPr>
        <w:rPr>
          <w:b/>
          <w:color w:val="005EB8" w:themeColor="text1"/>
          <w:sz w:val="44"/>
        </w:rPr>
      </w:pPr>
      <w:r w:rsidRPr="00421C87">
        <w:rPr>
          <w:b/>
          <w:color w:val="005EB8" w:themeColor="text1"/>
          <w:sz w:val="44"/>
        </w:rPr>
        <w:t>Index</w:t>
      </w:r>
    </w:p>
    <w:p w:rsidR="00465215" w:rsidRPr="00465215" w:rsidRDefault="00465215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</w:pPr>
    </w:p>
    <w:p w:rsidR="00465215" w:rsidRPr="00465215" w:rsidRDefault="00465215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</w:pPr>
    </w:p>
    <w:bookmarkStart w:id="0" w:name="_Toc113093195"/>
    <w:bookmarkStart w:id="1" w:name="_Toc113341644"/>
    <w:p w:rsidR="000B6358" w:rsidRDefault="003D3A42">
      <w:pPr>
        <w:pStyle w:val="TOC1"/>
        <w:rPr>
          <w:rFonts w:asciiTheme="minorHAnsi" w:eastAsiaTheme="minorEastAsia" w:hAnsiTheme="minorHAnsi" w:cstheme="minorBidi"/>
          <w:noProof/>
          <w:snapToGrid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0B6358" w:rsidRPr="000341EA">
        <w:rPr>
          <w:noProof/>
          <w:lang w:val="en-US"/>
        </w:rPr>
        <w:t>Introduction</w:t>
      </w:r>
      <w:r w:rsidR="000B6358">
        <w:rPr>
          <w:noProof/>
        </w:rPr>
        <w:tab/>
      </w:r>
      <w:r w:rsidR="000B6358">
        <w:rPr>
          <w:noProof/>
        </w:rPr>
        <w:fldChar w:fldCharType="begin"/>
      </w:r>
      <w:r w:rsidR="000B6358">
        <w:rPr>
          <w:noProof/>
        </w:rPr>
        <w:instrText xml:space="preserve"> PAGEREF _Toc393434656 \h </w:instrText>
      </w:r>
      <w:r w:rsidR="000B6358">
        <w:rPr>
          <w:noProof/>
        </w:rPr>
      </w:r>
      <w:r w:rsidR="000B6358">
        <w:rPr>
          <w:noProof/>
        </w:rPr>
        <w:fldChar w:fldCharType="separate"/>
      </w:r>
      <w:r w:rsidR="000B6358">
        <w:rPr>
          <w:noProof/>
        </w:rPr>
        <w:t>3</w:t>
      </w:r>
      <w:r w:rsidR="000B6358">
        <w:rPr>
          <w:noProof/>
        </w:rPr>
        <w:fldChar w:fldCharType="end"/>
      </w:r>
    </w:p>
    <w:p w:rsidR="000B6358" w:rsidRDefault="000B6358">
      <w:pPr>
        <w:pStyle w:val="TOC1"/>
        <w:rPr>
          <w:rFonts w:asciiTheme="minorHAnsi" w:eastAsiaTheme="minorEastAsia" w:hAnsiTheme="minorHAnsi" w:cstheme="minorBidi"/>
          <w:noProof/>
          <w:snapToGrid/>
          <w:color w:val="auto"/>
          <w:sz w:val="22"/>
          <w:szCs w:val="22"/>
          <w:lang w:val="en-US"/>
        </w:rPr>
      </w:pPr>
      <w:r w:rsidRPr="000341EA">
        <w:rPr>
          <w:noProof/>
          <w:lang w:val="en-US"/>
        </w:rPr>
        <w:t>IFRAME integration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_Toc393434657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0B6358" w:rsidRDefault="000B6358">
      <w:pPr>
        <w:pStyle w:val="TOC1"/>
        <w:rPr>
          <w:rFonts w:asciiTheme="minorHAnsi" w:eastAsiaTheme="minorEastAsia" w:hAnsiTheme="minorHAnsi" w:cstheme="minorBidi"/>
          <w:noProof/>
          <w:snapToGrid/>
          <w:color w:val="auto"/>
          <w:sz w:val="22"/>
          <w:szCs w:val="22"/>
          <w:lang w:val="en-US"/>
        </w:rPr>
      </w:pPr>
      <w:r w:rsidRPr="000341EA">
        <w:rPr>
          <w:noProof/>
          <w:lang w:val="en-US"/>
        </w:rPr>
        <w:t>EXTERNAL SEARCH FORM integration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_Toc393434658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65215" w:rsidRPr="00465215" w:rsidRDefault="003D3A42" w:rsidP="00465215">
      <w:pPr>
        <w:pStyle w:val="Bullet"/>
        <w:numPr>
          <w:ilvl w:val="0"/>
          <w:numId w:val="0"/>
        </w:numPr>
        <w:ind w:left="360"/>
      </w:pPr>
      <w:r>
        <w:fldChar w:fldCharType="end"/>
      </w:r>
    </w:p>
    <w:bookmarkEnd w:id="0"/>
    <w:bookmarkEnd w:id="1"/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E2DE7" w:rsidP="00EE2DE7">
      <w:pPr>
        <w:pStyle w:val="BodyText1"/>
        <w:tabs>
          <w:tab w:val="left" w:pos="1693"/>
        </w:tabs>
        <w:spacing w:line="280" w:lineRule="exact"/>
        <w:ind w:right="17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ab/>
      </w: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 w:rsidP="00465215">
      <w:pPr>
        <w:pStyle w:val="BodyText1"/>
        <w:tabs>
          <w:tab w:val="left" w:pos="7513"/>
          <w:tab w:val="left" w:pos="7797"/>
        </w:tabs>
        <w:spacing w:line="280" w:lineRule="exact"/>
        <w:ind w:right="17"/>
        <w:rPr>
          <w:rFonts w:ascii="Verdana" w:hAnsi="Verdana"/>
          <w:sz w:val="18"/>
        </w:rPr>
      </w:pPr>
    </w:p>
    <w:p w:rsidR="00ED2373" w:rsidRDefault="00ED2373">
      <w:pPr>
        <w:rPr>
          <w:rFonts w:asciiTheme="majorHAnsi" w:eastAsiaTheme="majorEastAsia" w:hAnsiTheme="majorHAnsi" w:cstheme="majorBidi"/>
          <w:b/>
          <w:bCs/>
          <w:color w:val="005EB8" w:themeColor="text1"/>
          <w:sz w:val="28"/>
          <w:szCs w:val="28"/>
        </w:rPr>
      </w:pPr>
      <w:r>
        <w:br w:type="page"/>
      </w:r>
    </w:p>
    <w:p w:rsidR="009C24A5" w:rsidRPr="00296302" w:rsidRDefault="009C24A5" w:rsidP="009C24A5">
      <w:pPr>
        <w:pStyle w:val="Heading1"/>
        <w:tabs>
          <w:tab w:val="clear" w:pos="284"/>
        </w:tabs>
        <w:ind w:left="113" w:hanging="113"/>
        <w:jc w:val="both"/>
        <w:rPr>
          <w:rFonts w:ascii="Verdana" w:hAnsi="Verdana"/>
          <w:lang w:val="en-US"/>
        </w:rPr>
      </w:pPr>
      <w:bookmarkStart w:id="2" w:name="_Toc241912590"/>
      <w:bookmarkStart w:id="3" w:name="_Toc381269683"/>
      <w:bookmarkStart w:id="4" w:name="_Toc393434656"/>
      <w:r w:rsidRPr="00296302">
        <w:rPr>
          <w:rFonts w:ascii="Verdana" w:hAnsi="Verdana"/>
          <w:lang w:val="en-US"/>
        </w:rPr>
        <w:lastRenderedPageBreak/>
        <w:t>Introduction</w:t>
      </w:r>
      <w:bookmarkEnd w:id="2"/>
      <w:bookmarkEnd w:id="3"/>
      <w:bookmarkEnd w:id="4"/>
    </w:p>
    <w:p w:rsidR="009C24A5" w:rsidRPr="00296302" w:rsidRDefault="009C24A5" w:rsidP="009C24A5">
      <w:pPr>
        <w:rPr>
          <w:lang w:val="en-US"/>
        </w:rPr>
      </w:pPr>
    </w:p>
    <w:p w:rsidR="009C24A5" w:rsidRPr="00296302" w:rsidRDefault="009C24A5" w:rsidP="009C24A5">
      <w:pPr>
        <w:rPr>
          <w:lang w:val="en-US"/>
        </w:rPr>
      </w:pPr>
      <w:r w:rsidRPr="00296302">
        <w:rPr>
          <w:lang w:val="en-US"/>
        </w:rPr>
        <w:t xml:space="preserve">This document describes the e-Power implementation guidelines </w:t>
      </w:r>
      <w:r>
        <w:rPr>
          <w:lang w:val="en-US"/>
        </w:rPr>
        <w:t>for</w:t>
      </w:r>
      <w:r w:rsidRPr="00296302">
        <w:rPr>
          <w:lang w:val="en-US"/>
        </w:rPr>
        <w:t xml:space="preserve"> the travel agency’s website.</w:t>
      </w:r>
    </w:p>
    <w:p w:rsidR="009C24A5" w:rsidRPr="00296302" w:rsidRDefault="009C24A5" w:rsidP="009C24A5">
      <w:pPr>
        <w:rPr>
          <w:lang w:val="en-US"/>
        </w:rPr>
      </w:pPr>
    </w:p>
    <w:p w:rsidR="009C24A5" w:rsidRPr="0092142E" w:rsidRDefault="009C24A5" w:rsidP="0092142E">
      <w:pPr>
        <w:rPr>
          <w:b/>
        </w:rPr>
      </w:pPr>
      <w:bookmarkStart w:id="5" w:name="_Toc241912592"/>
      <w:bookmarkStart w:id="6" w:name="_Toc381269684"/>
      <w:bookmarkStart w:id="7" w:name="_Toc381698595"/>
      <w:bookmarkStart w:id="8" w:name="_Toc381698722"/>
      <w:r w:rsidRPr="0092142E">
        <w:rPr>
          <w:b/>
        </w:rPr>
        <w:t>General considerations</w:t>
      </w:r>
      <w:bookmarkEnd w:id="5"/>
      <w:bookmarkEnd w:id="6"/>
      <w:bookmarkEnd w:id="7"/>
      <w:bookmarkEnd w:id="8"/>
    </w:p>
    <w:p w:rsidR="009C24A5" w:rsidRPr="00296302" w:rsidRDefault="009C24A5" w:rsidP="009C24A5">
      <w:pPr>
        <w:rPr>
          <w:rFonts w:cs="Arial"/>
          <w:b/>
          <w:sz w:val="28"/>
          <w:szCs w:val="28"/>
          <w:lang w:val="en-US"/>
        </w:rPr>
      </w:pPr>
    </w:p>
    <w:p w:rsidR="009C24A5" w:rsidRPr="00DA2FCF" w:rsidRDefault="009C24A5" w:rsidP="009C24A5">
      <w:pPr>
        <w:rPr>
          <w:b/>
          <w:lang w:val="en-US"/>
        </w:rPr>
      </w:pPr>
      <w:r w:rsidRPr="00DA2FCF">
        <w:rPr>
          <w:b/>
          <w:color w:val="CE0058" w:themeColor="accent2"/>
          <w:lang w:val="en-US"/>
        </w:rPr>
        <w:t>Before starting any implementation please read carefully the below recommendations:</w:t>
      </w:r>
    </w:p>
    <w:p w:rsidR="009C24A5" w:rsidRPr="00296302" w:rsidRDefault="009C24A5" w:rsidP="009C24A5">
      <w:pPr>
        <w:rPr>
          <w:rFonts w:cs="Arial"/>
          <w:b/>
          <w:sz w:val="28"/>
          <w:szCs w:val="28"/>
          <w:lang w:val="en-US"/>
        </w:rPr>
      </w:pPr>
    </w:p>
    <w:p w:rsidR="009C24A5" w:rsidRPr="00296302" w:rsidRDefault="009C24A5" w:rsidP="009C24A5">
      <w:pPr>
        <w:numPr>
          <w:ilvl w:val="0"/>
          <w:numId w:val="26"/>
        </w:numPr>
        <w:rPr>
          <w:rFonts w:cs="Arial"/>
          <w:lang w:val="en-US"/>
        </w:rPr>
      </w:pPr>
      <w:r w:rsidRPr="00296302">
        <w:rPr>
          <w:rFonts w:cs="Arial"/>
          <w:b/>
          <w:lang w:val="en-US"/>
        </w:rPr>
        <w:t>Page width:</w:t>
      </w:r>
      <w:r w:rsidRPr="00296302">
        <w:rPr>
          <w:rFonts w:cs="Arial"/>
          <w:lang w:val="en-US"/>
        </w:rPr>
        <w:t xml:space="preserve"> in order to have the best view of all the e-Power pages it is recommended that the webpages width is set for </w:t>
      </w:r>
      <w:r w:rsidRPr="00DA2FCF">
        <w:rPr>
          <w:rFonts w:cs="Arial"/>
          <w:b/>
          <w:lang w:val="en-US"/>
        </w:rPr>
        <w:t>920 pixels</w:t>
      </w:r>
      <w:r w:rsidRPr="00296302">
        <w:rPr>
          <w:rFonts w:cs="Arial"/>
          <w:lang w:val="en-US"/>
        </w:rPr>
        <w:t xml:space="preserve"> (the minimum value to have good look &amp; feel is 780px if portal uses </w:t>
      </w:r>
      <w:proofErr w:type="spellStart"/>
      <w:r w:rsidRPr="00296302">
        <w:rPr>
          <w:rFonts w:cs="Arial"/>
          <w:lang w:val="en-US"/>
        </w:rPr>
        <w:t>webpart</w:t>
      </w:r>
      <w:proofErr w:type="spellEnd"/>
      <w:r w:rsidRPr="00296302">
        <w:rPr>
          <w:rFonts w:cs="Arial"/>
          <w:lang w:val="en-US"/>
        </w:rPr>
        <w:t xml:space="preserve"> elements) or to prepare a </w:t>
      </w:r>
      <w:r w:rsidRPr="00DA2FCF">
        <w:rPr>
          <w:rFonts w:cs="Arial"/>
          <w:b/>
          <w:lang w:val="en-US"/>
        </w:rPr>
        <w:t>full “</w:t>
      </w:r>
      <w:proofErr w:type="spellStart"/>
      <w:r w:rsidRPr="00DA2FCF">
        <w:rPr>
          <w:rFonts w:cs="Arial"/>
          <w:b/>
          <w:lang w:val="en-US"/>
        </w:rPr>
        <w:t>iFrame</w:t>
      </w:r>
      <w:proofErr w:type="spellEnd"/>
      <w:r w:rsidRPr="00DA2FCF">
        <w:rPr>
          <w:rFonts w:cs="Arial"/>
          <w:b/>
          <w:lang w:val="en-US"/>
        </w:rPr>
        <w:t>”</w:t>
      </w:r>
      <w:r w:rsidRPr="00296302">
        <w:rPr>
          <w:rFonts w:cs="Arial"/>
          <w:lang w:val="en-US"/>
        </w:rPr>
        <w:t xml:space="preserve"> page dedicated to e-Power integration.</w:t>
      </w:r>
    </w:p>
    <w:p w:rsidR="009C24A5" w:rsidRPr="00296302" w:rsidRDefault="009C24A5" w:rsidP="009C24A5">
      <w:pPr>
        <w:ind w:left="360"/>
        <w:rPr>
          <w:rFonts w:cs="Arial"/>
          <w:lang w:val="en-US"/>
        </w:rPr>
      </w:pPr>
    </w:p>
    <w:p w:rsidR="009C24A5" w:rsidRPr="00DA2FCF" w:rsidRDefault="009C24A5" w:rsidP="009C24A5">
      <w:pPr>
        <w:numPr>
          <w:ilvl w:val="0"/>
          <w:numId w:val="26"/>
        </w:numPr>
        <w:rPr>
          <w:rFonts w:cs="Arial"/>
          <w:color w:val="000080"/>
          <w:lang w:val="en-US"/>
        </w:rPr>
      </w:pPr>
      <w:r w:rsidRPr="00296302">
        <w:rPr>
          <w:rFonts w:cs="Arial"/>
          <w:b/>
          <w:lang w:val="en-US"/>
        </w:rPr>
        <w:t>Separate URLs for each travel service:</w:t>
      </w:r>
      <w:r w:rsidRPr="00296302">
        <w:rPr>
          <w:rFonts w:cs="Arial"/>
          <w:lang w:val="en-US"/>
        </w:rPr>
        <w:t xml:space="preserve"> each booking type offered through e-Power (air / hotel / car) has its own entry points (URL’s) that allow a travel agency to promote services within separate sections of the website.</w:t>
      </w:r>
    </w:p>
    <w:p w:rsidR="00DA2FCF" w:rsidRDefault="00DA2FCF" w:rsidP="00DA2FCF">
      <w:pPr>
        <w:pStyle w:val="ListParagraph"/>
        <w:rPr>
          <w:rFonts w:cs="Arial"/>
          <w:color w:val="000080"/>
          <w:lang w:val="en-US"/>
        </w:rPr>
      </w:pP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  <w:r>
        <w:rPr>
          <w:rFonts w:cs="Arial"/>
          <w:color w:val="000080"/>
          <w:lang w:val="en-US"/>
        </w:rPr>
        <w:t>For example:</w:t>
      </w: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  <w:r>
        <w:rPr>
          <w:rFonts w:cs="Arial"/>
          <w:color w:val="000080"/>
          <w:lang w:val="en-US"/>
        </w:rPr>
        <w:t>Long Form:</w:t>
      </w: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</w:p>
    <w:p w:rsidR="00DA2FCF" w:rsidRDefault="00D07E92" w:rsidP="00DA2FCF">
      <w:pPr>
        <w:pStyle w:val="ListParagraph"/>
        <w:numPr>
          <w:ilvl w:val="0"/>
          <w:numId w:val="33"/>
        </w:numPr>
        <w:rPr>
          <w:rFonts w:cs="Arial"/>
          <w:color w:val="000080"/>
          <w:lang w:val="en-US"/>
        </w:rPr>
      </w:pPr>
      <w:hyperlink r:id="rId8" w:anchor="Page=Flight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https://www-amer.epower.amadeus.com/amadeusna/#Page=Flight</w:t>
        </w:r>
      </w:hyperlink>
    </w:p>
    <w:p w:rsidR="00DA2FCF" w:rsidRPr="00DA2FCF" w:rsidRDefault="00D07E92" w:rsidP="00DA2FCF">
      <w:pPr>
        <w:pStyle w:val="ListParagraph"/>
        <w:numPr>
          <w:ilvl w:val="0"/>
          <w:numId w:val="33"/>
        </w:numPr>
        <w:rPr>
          <w:rFonts w:cs="Arial"/>
          <w:color w:val="000080"/>
          <w:lang w:val="en-US"/>
        </w:rPr>
      </w:pPr>
      <w:hyperlink r:id="rId9" w:anchor="Page=FlightSchedul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https://www-amer.epower.amadeus.com/amadeusna/#Page=FlightSchedule</w:t>
        </w:r>
      </w:hyperlink>
      <w:r w:rsidR="00DA2FCF" w:rsidRPr="00DA2FCF">
        <w:rPr>
          <w:rFonts w:cs="Arial"/>
          <w:color w:val="000080"/>
          <w:lang w:val="en-US"/>
        </w:rPr>
        <w:t xml:space="preserve"> </w:t>
      </w:r>
    </w:p>
    <w:p w:rsidR="00DA2FCF" w:rsidRPr="00DA2FCF" w:rsidRDefault="00D07E92" w:rsidP="00DA2FCF">
      <w:pPr>
        <w:pStyle w:val="ListParagraph"/>
        <w:numPr>
          <w:ilvl w:val="0"/>
          <w:numId w:val="33"/>
        </w:numPr>
        <w:rPr>
          <w:rFonts w:cs="Arial"/>
          <w:color w:val="000080"/>
          <w:lang w:val="en-US"/>
        </w:rPr>
      </w:pPr>
      <w:hyperlink r:id="rId10" w:anchor="Page=Hotel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https://www-amer.epower.amadeus.com/amadeusna/#Page=Hotel</w:t>
        </w:r>
      </w:hyperlink>
    </w:p>
    <w:p w:rsidR="00DA2FCF" w:rsidRPr="00DA2FCF" w:rsidRDefault="00D07E92" w:rsidP="00DA2FCF">
      <w:pPr>
        <w:pStyle w:val="ListParagraph"/>
        <w:numPr>
          <w:ilvl w:val="0"/>
          <w:numId w:val="33"/>
        </w:numPr>
        <w:rPr>
          <w:rFonts w:cs="Arial"/>
          <w:color w:val="000080"/>
          <w:lang w:val="en-US"/>
        </w:rPr>
      </w:pPr>
      <w:hyperlink r:id="rId11" w:anchor="Page=Car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https://www-amer.epower.amadeus.com/amadeusna/#Page=Car</w:t>
        </w:r>
      </w:hyperlink>
    </w:p>
    <w:p w:rsidR="00DA2FCF" w:rsidRPr="00DA2FCF" w:rsidRDefault="00D07E92" w:rsidP="00DA2FCF">
      <w:pPr>
        <w:pStyle w:val="ListParagraph"/>
        <w:numPr>
          <w:ilvl w:val="0"/>
          <w:numId w:val="33"/>
        </w:numPr>
        <w:rPr>
          <w:rFonts w:cs="Arial"/>
          <w:color w:val="000080"/>
          <w:lang w:val="en-US"/>
        </w:rPr>
      </w:pPr>
      <w:hyperlink r:id="rId12" w:anchor="Page=Packag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https://www-amer.epower.amadeus.com/amadeusna/#Page=Package</w:t>
        </w:r>
      </w:hyperlink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  <w:r>
        <w:rPr>
          <w:rFonts w:cs="Arial"/>
          <w:color w:val="000080"/>
          <w:lang w:val="en-US"/>
        </w:rPr>
        <w:t>Short Form:</w:t>
      </w:r>
    </w:p>
    <w:p w:rsidR="00DA2FCF" w:rsidRDefault="00DA2FCF" w:rsidP="00DA2FCF">
      <w:pPr>
        <w:ind w:left="720"/>
        <w:rPr>
          <w:rFonts w:cs="Arial"/>
          <w:color w:val="000080"/>
          <w:lang w:val="en-US"/>
        </w:rPr>
      </w:pPr>
    </w:p>
    <w:p w:rsidR="00DA2FCF" w:rsidRPr="00DA2FCF" w:rsidRDefault="00D07E92" w:rsidP="00DA2FCF">
      <w:pPr>
        <w:rPr>
          <w:rFonts w:cs="Arial"/>
          <w:color w:val="000080"/>
          <w:lang w:val="en-US"/>
        </w:rPr>
      </w:pPr>
      <w:hyperlink r:id="rId13" w:anchor="Page=Flight&amp;SwitchAdvancedSearch=fals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https://www-amer.epower.amadeus.com/amadeusna/#Page=Flight&amp;SwitchAdvancedSearch=false</w:t>
        </w:r>
      </w:hyperlink>
    </w:p>
    <w:p w:rsidR="00DA2FCF" w:rsidRPr="00DA2FCF" w:rsidRDefault="00D07E92" w:rsidP="00DA2FCF">
      <w:pPr>
        <w:rPr>
          <w:rFonts w:cs="Arial"/>
          <w:color w:val="000080"/>
          <w:lang w:val="en-US"/>
        </w:rPr>
      </w:pPr>
      <w:hyperlink r:id="rId14" w:anchor="Page=FlightSchedule&amp;SwitchAdvancedSearch=fals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https://www-amer.epower.amadeus.com/amadeusna/#Page=FlightSchedule&amp;SwitchAdvancedSearch=false</w:t>
        </w:r>
      </w:hyperlink>
      <w:r w:rsidR="00DA2FCF" w:rsidRPr="00DA2FCF">
        <w:rPr>
          <w:rFonts w:cs="Arial"/>
          <w:color w:val="000080"/>
          <w:lang w:val="en-US"/>
        </w:rPr>
        <w:t xml:space="preserve"> </w:t>
      </w:r>
    </w:p>
    <w:p w:rsidR="00DA2FCF" w:rsidRPr="00DA2FCF" w:rsidRDefault="00D07E92" w:rsidP="00DA2FCF">
      <w:pPr>
        <w:rPr>
          <w:rFonts w:cs="Arial"/>
          <w:color w:val="000080"/>
          <w:lang w:val="en-US"/>
        </w:rPr>
      </w:pPr>
      <w:hyperlink r:id="rId15" w:anchor="Page=Hotel&amp;SwitchAdvancedSearch=fals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https://www-amer.epower.amadeus.com/amadeusna/#Page=Hotel&amp;SwitchAdvancedSearch=false</w:t>
        </w:r>
      </w:hyperlink>
      <w:r w:rsidR="00DA2FCF" w:rsidRPr="00DA2FCF">
        <w:rPr>
          <w:rFonts w:cs="Arial"/>
          <w:color w:val="000080"/>
          <w:lang w:val="en-US"/>
        </w:rPr>
        <w:t xml:space="preserve"> </w:t>
      </w:r>
    </w:p>
    <w:p w:rsidR="00DA2FCF" w:rsidRPr="00DA2FCF" w:rsidRDefault="00D07E92" w:rsidP="00DA2FCF">
      <w:pPr>
        <w:rPr>
          <w:rFonts w:cs="Arial"/>
          <w:color w:val="000080"/>
          <w:lang w:val="en-US"/>
        </w:rPr>
      </w:pPr>
      <w:hyperlink r:id="rId16" w:anchor="Page=Car&amp;SwitchAdvancedSearch=fals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https://www-amer.epower.amadeus.com/amadeusna/#Page=Car&amp;SwitchAdvancedSearch=false</w:t>
        </w:r>
      </w:hyperlink>
      <w:r w:rsidR="00DA2FCF" w:rsidRPr="00DA2FCF">
        <w:rPr>
          <w:rFonts w:cs="Arial"/>
          <w:color w:val="000080"/>
          <w:lang w:val="en-US"/>
        </w:rPr>
        <w:t xml:space="preserve"> </w:t>
      </w:r>
    </w:p>
    <w:p w:rsidR="00DA2FCF" w:rsidRDefault="00D07E92" w:rsidP="00DA2FCF">
      <w:pPr>
        <w:rPr>
          <w:rFonts w:cs="Arial"/>
          <w:color w:val="000080"/>
          <w:lang w:val="en-US"/>
        </w:rPr>
      </w:pPr>
      <w:hyperlink r:id="rId17" w:anchor="Page=Package&amp;SwitchAdvancedSearch=false" w:history="1">
        <w:r w:rsidR="00DA2FCF" w:rsidRPr="00DA2FCF">
          <w:rPr>
            <w:rStyle w:val="Hyperlink"/>
            <w:rFonts w:cs="Arial"/>
            <w:lang w:val="en-US"/>
          </w:rPr>
          <w:t>https://www-amer.epower.amadeus.com/amadeusna/#Page=Package&amp;SwitchAdvancedSearch=false</w:t>
        </w:r>
      </w:hyperlink>
      <w:r w:rsidR="00DA2FCF" w:rsidRPr="00DA2FCF">
        <w:rPr>
          <w:rFonts w:cs="Arial"/>
          <w:color w:val="000080"/>
          <w:lang w:val="en-US"/>
        </w:rPr>
        <w:t xml:space="preserve"> </w:t>
      </w:r>
    </w:p>
    <w:p w:rsidR="00DA2FCF" w:rsidRDefault="00DA2FCF" w:rsidP="00DA2FCF">
      <w:pPr>
        <w:rPr>
          <w:rFonts w:cs="Arial"/>
          <w:color w:val="000080"/>
          <w:lang w:val="en-US"/>
        </w:rPr>
      </w:pPr>
    </w:p>
    <w:p w:rsidR="00DA2FCF" w:rsidRPr="00DA2FCF" w:rsidRDefault="00DA2FCF" w:rsidP="00DA2FCF">
      <w:pPr>
        <w:jc w:val="center"/>
        <w:rPr>
          <w:rFonts w:cs="Arial"/>
          <w:b/>
          <w:color w:val="000080"/>
          <w:lang w:val="en-US"/>
        </w:rPr>
      </w:pPr>
      <w:r w:rsidRPr="00DA2FCF">
        <w:rPr>
          <w:rFonts w:cs="Arial"/>
          <w:b/>
          <w:color w:val="CE0058" w:themeColor="accent2"/>
          <w:lang w:val="en-US"/>
        </w:rPr>
        <w:t>You will need to re</w:t>
      </w:r>
      <w:r>
        <w:rPr>
          <w:rFonts w:cs="Arial"/>
          <w:b/>
          <w:color w:val="CE0058" w:themeColor="accent2"/>
          <w:lang w:val="en-US"/>
        </w:rPr>
        <w:t>pl</w:t>
      </w:r>
      <w:r w:rsidRPr="00DA2FCF">
        <w:rPr>
          <w:rFonts w:cs="Arial"/>
          <w:b/>
          <w:color w:val="CE0058" w:themeColor="accent2"/>
          <w:lang w:val="en-US"/>
        </w:rPr>
        <w:t xml:space="preserve">ace </w:t>
      </w:r>
      <w:proofErr w:type="spellStart"/>
      <w:r w:rsidRPr="00DA2FCF">
        <w:rPr>
          <w:rFonts w:cs="Arial"/>
          <w:b/>
          <w:color w:val="CE0058" w:themeColor="accent2"/>
          <w:lang w:val="en-US"/>
        </w:rPr>
        <w:t>amadeusna</w:t>
      </w:r>
      <w:proofErr w:type="spellEnd"/>
      <w:r w:rsidRPr="00DA2FCF">
        <w:rPr>
          <w:rFonts w:cs="Arial"/>
          <w:b/>
          <w:color w:val="CE0058" w:themeColor="accent2"/>
          <w:lang w:val="en-US"/>
        </w:rPr>
        <w:t xml:space="preserve"> </w:t>
      </w:r>
      <w:r>
        <w:rPr>
          <w:rFonts w:cs="Arial"/>
          <w:b/>
          <w:color w:val="CE0058" w:themeColor="accent2"/>
          <w:lang w:val="en-US"/>
        </w:rPr>
        <w:t xml:space="preserve">found in the example URLs above </w:t>
      </w:r>
      <w:r w:rsidRPr="00DA2FCF">
        <w:rPr>
          <w:rFonts w:cs="Arial"/>
          <w:b/>
          <w:color w:val="CE0058" w:themeColor="accent2"/>
          <w:lang w:val="en-US"/>
        </w:rPr>
        <w:t>with your own portal code.</w:t>
      </w:r>
    </w:p>
    <w:p w:rsidR="00DA2FCF" w:rsidRPr="00296302" w:rsidRDefault="00DA2FCF" w:rsidP="00DA2FCF">
      <w:pPr>
        <w:ind w:left="720"/>
        <w:rPr>
          <w:rFonts w:cs="Arial"/>
          <w:color w:val="000080"/>
          <w:lang w:val="en-US"/>
        </w:rPr>
      </w:pPr>
    </w:p>
    <w:p w:rsidR="009C24A5" w:rsidRPr="00296302" w:rsidRDefault="009C24A5" w:rsidP="009C24A5">
      <w:pPr>
        <w:rPr>
          <w:rFonts w:cs="Arial"/>
          <w:color w:val="000080"/>
          <w:lang w:val="en-US"/>
        </w:rPr>
      </w:pPr>
    </w:p>
    <w:p w:rsidR="009C24A5" w:rsidRDefault="009C24A5" w:rsidP="009C24A5">
      <w:pPr>
        <w:numPr>
          <w:ilvl w:val="0"/>
          <w:numId w:val="26"/>
        </w:numPr>
        <w:rPr>
          <w:rFonts w:cs="Arial"/>
          <w:lang w:val="en-US"/>
        </w:rPr>
      </w:pPr>
      <w:r w:rsidRPr="00296302">
        <w:rPr>
          <w:rFonts w:cs="Arial"/>
          <w:b/>
          <w:lang w:val="en-US"/>
        </w:rPr>
        <w:t>Staging URLs:</w:t>
      </w:r>
      <w:r w:rsidRPr="00296302">
        <w:rPr>
          <w:rFonts w:cs="Arial"/>
          <w:lang w:val="en-US"/>
        </w:rPr>
        <w:t xml:space="preserve"> all the </w:t>
      </w:r>
      <w:r w:rsidR="00DA2FCF">
        <w:rPr>
          <w:rFonts w:cs="Arial"/>
          <w:lang w:val="en-US"/>
        </w:rPr>
        <w:t>testing</w:t>
      </w:r>
      <w:r w:rsidRPr="00296302">
        <w:rPr>
          <w:rFonts w:cs="Arial"/>
          <w:lang w:val="en-US"/>
        </w:rPr>
        <w:t xml:space="preserve"> should be performed on the staging site.</w:t>
      </w:r>
    </w:p>
    <w:p w:rsidR="00DA2FCF" w:rsidRDefault="00DA2FCF" w:rsidP="00DA2FCF">
      <w:pPr>
        <w:ind w:left="720"/>
        <w:rPr>
          <w:rFonts w:cs="Arial"/>
          <w:b/>
          <w:lang w:val="en-US"/>
        </w:rPr>
      </w:pPr>
    </w:p>
    <w:p w:rsidR="00DA2FCF" w:rsidRDefault="00DA2FCF" w:rsidP="00DA2FCF">
      <w:pPr>
        <w:ind w:left="720"/>
        <w:rPr>
          <w:rFonts w:cs="Arial"/>
          <w:b/>
          <w:lang w:val="en-US"/>
        </w:rPr>
      </w:pPr>
    </w:p>
    <w:p w:rsidR="00DA2FCF" w:rsidRPr="00DA2FCF" w:rsidRDefault="00DA2FCF" w:rsidP="007120BD">
      <w:pPr>
        <w:numPr>
          <w:ilvl w:val="0"/>
          <w:numId w:val="26"/>
        </w:numPr>
        <w:rPr>
          <w:rFonts w:cs="Arial"/>
          <w:lang w:val="en-US"/>
        </w:rPr>
      </w:pPr>
      <w:r w:rsidRPr="00DA2FCF">
        <w:rPr>
          <w:rFonts w:cs="Arial"/>
          <w:b/>
          <w:lang w:val="en-US"/>
        </w:rPr>
        <w:t>Production URLs:</w:t>
      </w:r>
      <w:r w:rsidRPr="00DA2FCF">
        <w:rPr>
          <w:rFonts w:cs="Arial"/>
          <w:lang w:val="en-US"/>
        </w:rPr>
        <w:t xml:space="preserve"> This is the URL to embed on your website</w:t>
      </w:r>
      <w:r>
        <w:rPr>
          <w:rFonts w:cs="Arial"/>
          <w:lang w:val="en-US"/>
        </w:rPr>
        <w:t>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Default="009C24A5" w:rsidP="009C24A5">
      <w:pPr>
        <w:spacing w:after="200" w:line="276" w:lineRule="auto"/>
        <w:rPr>
          <w:rFonts w:cs="Arial"/>
          <w:color w:val="000080"/>
          <w:lang w:val="en-US"/>
        </w:rPr>
      </w:pPr>
      <w:r>
        <w:rPr>
          <w:rFonts w:cs="Arial"/>
          <w:color w:val="000080"/>
          <w:lang w:val="en-US"/>
        </w:rPr>
        <w:br w:type="page"/>
      </w:r>
    </w:p>
    <w:p w:rsidR="009C24A5" w:rsidRPr="00296302" w:rsidRDefault="009C24A5" w:rsidP="009C24A5">
      <w:pPr>
        <w:pStyle w:val="Heading1"/>
        <w:tabs>
          <w:tab w:val="clear" w:pos="284"/>
        </w:tabs>
        <w:ind w:left="113" w:hanging="113"/>
        <w:jc w:val="both"/>
        <w:rPr>
          <w:rFonts w:ascii="Verdana" w:hAnsi="Verdana"/>
          <w:lang w:val="en-US"/>
        </w:rPr>
      </w:pPr>
      <w:bookmarkStart w:id="9" w:name="_Toc381269685"/>
      <w:bookmarkStart w:id="10" w:name="_Toc393434657"/>
      <w:r w:rsidRPr="00296302">
        <w:rPr>
          <w:rFonts w:ascii="Verdana" w:hAnsi="Verdana"/>
          <w:lang w:val="en-US"/>
        </w:rPr>
        <w:lastRenderedPageBreak/>
        <w:t>IFRAME integration</w:t>
      </w:r>
      <w:bookmarkEnd w:id="9"/>
      <w:bookmarkEnd w:id="10"/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 xml:space="preserve">At the moment the fastest way of e-Power integration is as follows: </w:t>
      </w:r>
    </w:p>
    <w:p w:rsidR="009C24A5" w:rsidRPr="00296302" w:rsidRDefault="009C24A5" w:rsidP="009C24A5">
      <w:pPr>
        <w:numPr>
          <w:ilvl w:val="1"/>
          <w:numId w:val="30"/>
        </w:numPr>
        <w:jc w:val="both"/>
        <w:rPr>
          <w:rFonts w:cs="Arial"/>
          <w:sz w:val="24"/>
          <w:szCs w:val="24"/>
          <w:lang w:val="en-US"/>
        </w:rPr>
      </w:pPr>
      <w:proofErr w:type="spellStart"/>
      <w:r w:rsidRPr="00296302">
        <w:rPr>
          <w:rFonts w:cs="Arial"/>
          <w:sz w:val="24"/>
          <w:szCs w:val="24"/>
          <w:lang w:val="en-US"/>
        </w:rPr>
        <w:t>IFrame</w:t>
      </w:r>
      <w:proofErr w:type="spellEnd"/>
      <w:r w:rsidRPr="00296302">
        <w:rPr>
          <w:rFonts w:cs="Arial"/>
          <w:sz w:val="24"/>
          <w:szCs w:val="24"/>
          <w:lang w:val="en-US"/>
        </w:rPr>
        <w:t xml:space="preserve"> code </w:t>
      </w:r>
    </w:p>
    <w:p w:rsidR="009C24A5" w:rsidRPr="00296302" w:rsidRDefault="009C24A5" w:rsidP="009C24A5">
      <w:pPr>
        <w:ind w:left="360"/>
        <w:rPr>
          <w:rFonts w:cs="Arial"/>
          <w:lang w:val="en-US"/>
        </w:rPr>
      </w:pPr>
    </w:p>
    <w:p w:rsidR="009C24A5" w:rsidRPr="00296302" w:rsidRDefault="00D2177B" w:rsidP="009C24A5">
      <w:pPr>
        <w:rPr>
          <w:rFonts w:cs="Arial"/>
          <w:color w:val="000080"/>
          <w:szCs w:val="20"/>
          <w:lang w:val="en-US"/>
        </w:rPr>
      </w:pPr>
      <w:r>
        <w:rPr>
          <w:rFonts w:cs="Arial"/>
          <w:lang w:val="en-US"/>
        </w:rPr>
        <w:t>For example on Drupal, create a basic page</w:t>
      </w:r>
      <w:r w:rsidR="0011325E">
        <w:rPr>
          <w:rFonts w:cs="Arial"/>
          <w:lang w:val="en-US"/>
        </w:rPr>
        <w:t xml:space="preserve"> and enter the </w:t>
      </w:r>
      <w:proofErr w:type="spellStart"/>
      <w:r w:rsidR="0011325E">
        <w:rPr>
          <w:rFonts w:cs="Arial"/>
          <w:lang w:val="en-US"/>
        </w:rPr>
        <w:t>iFrame</w:t>
      </w:r>
      <w:proofErr w:type="spellEnd"/>
      <w:r w:rsidR="0011325E">
        <w:rPr>
          <w:rFonts w:cs="Arial"/>
          <w:lang w:val="en-US"/>
        </w:rPr>
        <w:t xml:space="preserve"> code with the height and width required for your site.</w:t>
      </w:r>
    </w:p>
    <w:p w:rsidR="009C24A5" w:rsidRPr="00296302" w:rsidRDefault="009C24A5" w:rsidP="009C24A5">
      <w:pPr>
        <w:rPr>
          <w:rFonts w:cs="Arial"/>
          <w:color w:val="000080"/>
          <w:lang w:val="en-US"/>
        </w:rPr>
      </w:pPr>
      <w:r w:rsidRPr="00296302">
        <w:rPr>
          <w:rFonts w:cs="Arial"/>
          <w:color w:val="000080"/>
          <w:lang w:val="en-US"/>
        </w:rPr>
        <w:t>---------------------------------------------------------------------------------------------------------</w:t>
      </w:r>
    </w:p>
    <w:p w:rsidR="009C24A5" w:rsidRPr="00296302" w:rsidRDefault="009C24A5" w:rsidP="00D2177B">
      <w:pPr>
        <w:rPr>
          <w:rFonts w:cs="Arial"/>
          <w:color w:val="000080"/>
          <w:lang w:val="en-US"/>
        </w:rPr>
      </w:pPr>
      <w:r w:rsidRPr="00296302">
        <w:rPr>
          <w:rFonts w:cs="Arial"/>
          <w:color w:val="000080"/>
          <w:lang w:val="en-US"/>
        </w:rPr>
        <w:tab/>
      </w:r>
      <w:r w:rsidR="00D2177B" w:rsidRPr="00D2177B">
        <w:rPr>
          <w:rFonts w:cs="Arial"/>
          <w:color w:val="000080"/>
          <w:lang w:val="en-US"/>
        </w:rPr>
        <w:t xml:space="preserve">&lt;p&gt;&lt;iframe </w:t>
      </w:r>
      <w:proofErr w:type="spellStart"/>
      <w:r w:rsidR="00D2177B" w:rsidRPr="00D2177B">
        <w:rPr>
          <w:rFonts w:cs="Arial"/>
          <w:color w:val="000080"/>
          <w:lang w:val="en-US"/>
        </w:rPr>
        <w:t>frameborder</w:t>
      </w:r>
      <w:proofErr w:type="spellEnd"/>
      <w:r w:rsidR="00D2177B" w:rsidRPr="00D2177B">
        <w:rPr>
          <w:rFonts w:cs="Arial"/>
          <w:color w:val="000080"/>
          <w:lang w:val="en-US"/>
        </w:rPr>
        <w:t xml:space="preserve">="0" height="800" scrolling="auto" </w:t>
      </w:r>
      <w:proofErr w:type="spellStart"/>
      <w:r w:rsidR="00D2177B" w:rsidRPr="00D2177B">
        <w:rPr>
          <w:rFonts w:cs="Arial"/>
          <w:color w:val="000080"/>
          <w:lang w:val="en-US"/>
        </w:rPr>
        <w:t>src</w:t>
      </w:r>
      <w:proofErr w:type="spellEnd"/>
      <w:r w:rsidR="00D2177B" w:rsidRPr="00D2177B">
        <w:rPr>
          <w:rFonts w:cs="Arial"/>
          <w:color w:val="000080"/>
          <w:lang w:val="en-US"/>
        </w:rPr>
        <w:t>="http://</w:t>
      </w:r>
      <w:r w:rsidR="00DA2FCF">
        <w:rPr>
          <w:rFonts w:cs="Arial"/>
          <w:color w:val="000080"/>
          <w:lang w:val="en-US"/>
        </w:rPr>
        <w:t>www-amer</w:t>
      </w:r>
      <w:r w:rsidR="00D2177B" w:rsidRPr="00D2177B">
        <w:rPr>
          <w:rFonts w:cs="Arial"/>
          <w:color w:val="000080"/>
          <w:lang w:val="en-US"/>
        </w:rPr>
        <w:t>.epower.amadeus.com/</w:t>
      </w:r>
      <w:r w:rsidR="0057395F" w:rsidRPr="00D07E92">
        <w:rPr>
          <w:rFonts w:cs="Arial"/>
          <w:b/>
          <w:color w:val="CE0058" w:themeColor="accent2"/>
          <w:lang w:val="en-US"/>
        </w:rPr>
        <w:t>YOURPORTAL</w:t>
      </w:r>
      <w:r w:rsidR="00D2177B" w:rsidRPr="00D2177B">
        <w:rPr>
          <w:rFonts w:cs="Arial"/>
          <w:color w:val="000080"/>
          <w:lang w:val="en-US"/>
        </w:rPr>
        <w:t>/" width="1100"&gt;&lt;/iframe&gt;&lt;/p&gt;</w:t>
      </w:r>
      <w:r w:rsidRPr="00296302">
        <w:rPr>
          <w:rFonts w:cs="Arial"/>
          <w:color w:val="000080"/>
          <w:lang w:val="en-US"/>
        </w:rPr>
        <w:tab/>
      </w:r>
    </w:p>
    <w:p w:rsidR="009C24A5" w:rsidRPr="00296302" w:rsidRDefault="009C24A5" w:rsidP="00716C41">
      <w:pPr>
        <w:rPr>
          <w:rFonts w:cs="Arial"/>
          <w:color w:val="000080"/>
          <w:lang w:val="en-US"/>
        </w:rPr>
      </w:pPr>
      <w:r w:rsidRPr="00296302">
        <w:rPr>
          <w:rFonts w:cs="Arial"/>
          <w:color w:val="000080"/>
          <w:lang w:val="en-US"/>
        </w:rPr>
        <w:tab/>
      </w:r>
    </w:p>
    <w:p w:rsidR="009C24A5" w:rsidRPr="00296302" w:rsidRDefault="009C24A5" w:rsidP="009C24A5">
      <w:pPr>
        <w:rPr>
          <w:rFonts w:cs="Arial"/>
          <w:color w:val="000080"/>
          <w:lang w:val="en-US"/>
        </w:rPr>
      </w:pPr>
      <w:r w:rsidRPr="00296302">
        <w:rPr>
          <w:rFonts w:cs="Arial"/>
          <w:color w:val="000080"/>
          <w:lang w:val="en-US"/>
        </w:rPr>
        <w:t>---------------------------------------------------------------------------------------------------------</w:t>
      </w:r>
    </w:p>
    <w:p w:rsidR="009C24A5" w:rsidRDefault="009C24A5" w:rsidP="009C24A5">
      <w:pPr>
        <w:rPr>
          <w:rFonts w:cs="Arial"/>
          <w:lang w:val="en-US"/>
        </w:rPr>
      </w:pPr>
    </w:p>
    <w:p w:rsidR="0011325E" w:rsidRDefault="0011325E" w:rsidP="009C24A5">
      <w:pPr>
        <w:rPr>
          <w:rFonts w:cs="Arial"/>
          <w:lang w:val="en-US"/>
        </w:rPr>
      </w:pPr>
    </w:p>
    <w:p w:rsidR="0011325E" w:rsidRDefault="0057395F" w:rsidP="00D07E92">
      <w:pPr>
        <w:jc w:val="center"/>
        <w:rPr>
          <w:rFonts w:cs="Arial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175D828" wp14:editId="59FF69D2">
            <wp:extent cx="4750374" cy="2752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052" cy="27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5E" w:rsidRDefault="0011325E" w:rsidP="009C24A5">
      <w:pPr>
        <w:rPr>
          <w:rFonts w:cs="Arial"/>
          <w:lang w:val="en-US"/>
        </w:rPr>
      </w:pPr>
    </w:p>
    <w:p w:rsidR="00D07E92" w:rsidRDefault="00D07E92" w:rsidP="009C24A5">
      <w:pPr>
        <w:rPr>
          <w:rFonts w:cs="Arial"/>
          <w:lang w:val="en-US"/>
        </w:rPr>
      </w:pPr>
    </w:p>
    <w:p w:rsidR="00D07E92" w:rsidRDefault="00D07E92" w:rsidP="009C24A5">
      <w:pPr>
        <w:rPr>
          <w:rFonts w:cs="Arial"/>
          <w:lang w:val="en-US"/>
        </w:rPr>
      </w:pPr>
    </w:p>
    <w:p w:rsidR="00D07E92" w:rsidRPr="00D07E92" w:rsidRDefault="00D07E92" w:rsidP="00D07E92">
      <w:pPr>
        <w:rPr>
          <w:rFonts w:cs="Arial"/>
          <w:b/>
          <w:color w:val="000080"/>
          <w:sz w:val="22"/>
          <w:lang w:val="en-US"/>
        </w:rPr>
      </w:pPr>
      <w:r w:rsidRPr="00D07E92">
        <w:rPr>
          <w:rFonts w:cs="Arial"/>
          <w:b/>
          <w:color w:val="000080"/>
          <w:sz w:val="22"/>
          <w:lang w:val="en-US"/>
        </w:rPr>
        <w:t xml:space="preserve">Another </w:t>
      </w:r>
      <w:proofErr w:type="spellStart"/>
      <w:r w:rsidRPr="00D07E92">
        <w:rPr>
          <w:rFonts w:cs="Arial"/>
          <w:b/>
          <w:color w:val="000080"/>
          <w:sz w:val="22"/>
          <w:lang w:val="en-US"/>
        </w:rPr>
        <w:t>iFrame</w:t>
      </w:r>
      <w:proofErr w:type="spellEnd"/>
      <w:r w:rsidRPr="00D07E92">
        <w:rPr>
          <w:rFonts w:cs="Arial"/>
          <w:b/>
          <w:color w:val="000080"/>
          <w:sz w:val="22"/>
          <w:lang w:val="en-US"/>
        </w:rPr>
        <w:t xml:space="preserve"> example is shown below:</w:t>
      </w:r>
    </w:p>
    <w:p w:rsidR="00D07E92" w:rsidRDefault="00D07E92" w:rsidP="00D07E92">
      <w:pPr>
        <w:rPr>
          <w:rFonts w:cs="Arial"/>
          <w:color w:val="000080"/>
          <w:lang w:val="en-US"/>
        </w:rPr>
      </w:pPr>
    </w:p>
    <w:p w:rsidR="00D07E92" w:rsidRDefault="00D07E92" w:rsidP="00D07E92">
      <w:pPr>
        <w:rPr>
          <w:rFonts w:cs="Arial"/>
          <w:color w:val="000080"/>
          <w:lang w:val="en-US"/>
        </w:rPr>
      </w:pPr>
    </w:p>
    <w:p w:rsidR="00D07E92" w:rsidRDefault="00D07E92" w:rsidP="00D07E92">
      <w:pPr>
        <w:rPr>
          <w:color w:val="000000"/>
        </w:rPr>
      </w:pPr>
      <w:r>
        <w:rPr>
          <w:color w:val="000000"/>
        </w:rPr>
        <w:t>&lt;body style="margin</w:t>
      </w:r>
      <w:proofErr w:type="gramStart"/>
      <w:r>
        <w:rPr>
          <w:color w:val="000000"/>
        </w:rPr>
        <w:t>:0px</w:t>
      </w:r>
      <w:proofErr w:type="gramEnd"/>
      <w:r>
        <w:rPr>
          <w:color w:val="000000"/>
        </w:rPr>
        <w:t>;padding:0px;overflow:hidden"&gt;</w:t>
      </w:r>
    </w:p>
    <w:p w:rsidR="00D07E92" w:rsidRDefault="00D07E92" w:rsidP="00D07E92">
      <w:pPr>
        <w:rPr>
          <w:color w:val="000000"/>
        </w:rPr>
      </w:pPr>
      <w:r>
        <w:rPr>
          <w:color w:val="000000"/>
        </w:rPr>
        <w:t xml:space="preserve">    &lt;iframe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="</w:t>
      </w:r>
      <w:hyperlink r:id="rId19" w:history="1">
        <w:r>
          <w:rPr>
            <w:rStyle w:val="Hyperlink"/>
          </w:rPr>
          <w:t>https://www-amer.epower.amadeus.com/</w:t>
        </w:r>
        <w:r>
          <w:rPr>
            <w:rStyle w:val="Hyperlink"/>
            <w:b/>
            <w:color w:val="CE0058" w:themeColor="accent2"/>
          </w:rPr>
          <w:t>YOURPORTAL</w:t>
        </w:r>
      </w:hyperlink>
      <w:r>
        <w:rPr>
          <w:color w:val="000000"/>
        </w:rPr>
        <w:t xml:space="preserve">" </w:t>
      </w:r>
      <w:proofErr w:type="spellStart"/>
      <w:r>
        <w:rPr>
          <w:color w:val="000000"/>
        </w:rPr>
        <w:t>frameborder</w:t>
      </w:r>
      <w:proofErr w:type="spellEnd"/>
      <w:r>
        <w:rPr>
          <w:color w:val="000000"/>
        </w:rPr>
        <w:t>="0" style="overflow:hidden;overflow-x:hidden;overflow-y:hidden;height:100%;width:100%;position:absolute;top:0px;left:0px;right:0px;bottom:0px" height="100%" width="100%"&gt;&lt;/iframe&gt;</w:t>
      </w:r>
    </w:p>
    <w:p w:rsidR="00D07E92" w:rsidRDefault="00D07E92" w:rsidP="009C24A5">
      <w:pPr>
        <w:rPr>
          <w:rFonts w:cs="Arial"/>
        </w:rPr>
      </w:pPr>
    </w:p>
    <w:p w:rsidR="00D07E92" w:rsidRPr="00D07E92" w:rsidRDefault="00D07E92" w:rsidP="009C24A5">
      <w:pPr>
        <w:rPr>
          <w:rFonts w:cs="Arial"/>
        </w:rPr>
      </w:pPr>
      <w:bookmarkStart w:id="11" w:name="_GoBack"/>
      <w:bookmarkEnd w:id="11"/>
    </w:p>
    <w:p w:rsidR="0011325E" w:rsidRPr="00296302" w:rsidRDefault="0011325E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color w:val="000080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Advantages:</w:t>
      </w: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 xml:space="preserve">This is the fastest and easiest way for the e-Power implementation </w:t>
      </w: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It uses the whole options available in the e-Power search forms</w:t>
      </w:r>
    </w:p>
    <w:p w:rsidR="009C24A5" w:rsidRPr="00296302" w:rsidRDefault="009C24A5" w:rsidP="009C24A5">
      <w:pPr>
        <w:rPr>
          <w:rFonts w:cs="Arial"/>
          <w:b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Disadvantages:</w:t>
      </w: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It uses the whole options available in the e-Power search forms</w:t>
      </w:r>
    </w:p>
    <w:p w:rsidR="009C24A5" w:rsidRPr="00EF3FC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EF3FC2">
        <w:rPr>
          <w:rFonts w:cs="Arial"/>
          <w:lang w:val="en-US"/>
        </w:rPr>
        <w:t>No disadvantages known regarding loading performance or problems/restrictions in “look and feel”.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2249DA" w:rsidRDefault="002249DA">
      <w:pPr>
        <w:rPr>
          <w:rFonts w:eastAsiaTheme="majorEastAsia" w:cstheme="majorBidi"/>
          <w:b/>
          <w:bCs/>
          <w:color w:val="00A9E0"/>
          <w:sz w:val="22"/>
          <w:szCs w:val="22"/>
          <w:lang w:val="en-US"/>
        </w:rPr>
      </w:pPr>
      <w:bookmarkStart w:id="12" w:name="_Toc381269686"/>
      <w:r>
        <w:rPr>
          <w:lang w:val="en-US"/>
        </w:rPr>
        <w:br w:type="page"/>
      </w:r>
    </w:p>
    <w:p w:rsidR="009C24A5" w:rsidRPr="00296302" w:rsidRDefault="009C24A5" w:rsidP="009C24A5">
      <w:pPr>
        <w:pStyle w:val="Heading1"/>
        <w:tabs>
          <w:tab w:val="clear" w:pos="284"/>
        </w:tabs>
        <w:ind w:left="113" w:hanging="113"/>
        <w:jc w:val="both"/>
        <w:rPr>
          <w:rFonts w:ascii="Verdana" w:hAnsi="Verdana"/>
          <w:lang w:val="en-US"/>
        </w:rPr>
      </w:pPr>
      <w:bookmarkStart w:id="13" w:name="_Toc393434658"/>
      <w:r w:rsidRPr="00296302">
        <w:rPr>
          <w:rFonts w:ascii="Verdana" w:hAnsi="Verdana"/>
          <w:lang w:val="en-US"/>
        </w:rPr>
        <w:lastRenderedPageBreak/>
        <w:t>EXTERNAL SEARCH FORM integration</w:t>
      </w:r>
      <w:bookmarkEnd w:id="12"/>
      <w:bookmarkEnd w:id="13"/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lang w:val="en-US"/>
        </w:rPr>
        <w:t>Amadeus e-Power’s external search forms can also be integrated into a website.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BB7B9D" w:rsidRDefault="009C24A5" w:rsidP="009C24A5">
      <w:pPr>
        <w:rPr>
          <w:rFonts w:cs="Arial"/>
          <w:b/>
          <w:lang w:val="en-US"/>
        </w:rPr>
      </w:pPr>
      <w:r w:rsidRPr="00BB7B9D">
        <w:rPr>
          <w:rFonts w:cs="Arial"/>
          <w:b/>
          <w:lang w:val="en-US"/>
        </w:rPr>
        <w:t>Amadeus deliverables: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042472" w:rsidRPr="000B6358" w:rsidRDefault="009C24A5" w:rsidP="000B6358">
      <w:pPr>
        <w:numPr>
          <w:ilvl w:val="0"/>
          <w:numId w:val="28"/>
        </w:numPr>
        <w:rPr>
          <w:rFonts w:cs="Arial"/>
          <w:lang w:val="en-US"/>
        </w:rPr>
      </w:pPr>
      <w:r w:rsidRPr="000B6358">
        <w:rPr>
          <w:rFonts w:cs="Arial"/>
          <w:lang w:val="en-US"/>
        </w:rPr>
        <w:t xml:space="preserve">HTML file containing all the external parameters (mandatory or optional) needed to create the external search form.  </w:t>
      </w:r>
    </w:p>
    <w:p w:rsidR="00206BBF" w:rsidRDefault="00206BBF" w:rsidP="009C24A5">
      <w:pPr>
        <w:rPr>
          <w:rFonts w:cs="Arial"/>
          <w:lang w:val="en-US"/>
        </w:rPr>
      </w:pPr>
    </w:p>
    <w:p w:rsidR="00206BBF" w:rsidRDefault="00206BBF" w:rsidP="00661FE5">
      <w:pPr>
        <w:jc w:val="center"/>
        <w:rPr>
          <w:rFonts w:cs="Arial"/>
          <w:lang w:val="en-US"/>
        </w:rPr>
      </w:pPr>
    </w:p>
    <w:p w:rsidR="00206BBF" w:rsidRDefault="008C6B7E" w:rsidP="008937DC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object w:dxaOrig="4995" w:dyaOrig="810">
          <v:shape id="_x0000_i1026" type="#_x0000_t75" style="width:250pt;height:40pt" o:ole="">
            <v:imagedata r:id="rId20" o:title=""/>
          </v:shape>
          <o:OLEObject Type="Embed" ProgID="Package" ShapeID="_x0000_i1026" DrawAspect="Content" ObjectID="_1510647201" r:id="rId21"/>
        </w:object>
      </w:r>
    </w:p>
    <w:p w:rsidR="00206BBF" w:rsidRPr="00296302" w:rsidRDefault="00206BBF" w:rsidP="009C24A5">
      <w:pPr>
        <w:rPr>
          <w:rFonts w:cs="Arial"/>
          <w:lang w:val="en-US"/>
        </w:rPr>
      </w:pPr>
    </w:p>
    <w:p w:rsidR="009C24A5" w:rsidRDefault="009C24A5" w:rsidP="009C24A5">
      <w:pPr>
        <w:numPr>
          <w:ilvl w:val="0"/>
          <w:numId w:val="28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Excel file containing all the city / airport / country / airline codes needed to create the destinations search scripts.</w:t>
      </w:r>
      <w:r w:rsidR="00BB7B9D">
        <w:rPr>
          <w:rFonts w:cs="Arial"/>
          <w:lang w:val="en-US"/>
        </w:rPr>
        <w:t xml:space="preserve"> </w:t>
      </w:r>
    </w:p>
    <w:p w:rsidR="00E7139F" w:rsidRDefault="00E7139F" w:rsidP="00162B94">
      <w:pPr>
        <w:jc w:val="center"/>
        <w:rPr>
          <w:rFonts w:cs="Arial"/>
          <w:lang w:val="en-US"/>
        </w:rPr>
      </w:pPr>
    </w:p>
    <w:p w:rsidR="0020622B" w:rsidRDefault="0020622B" w:rsidP="00162B94">
      <w:pPr>
        <w:jc w:val="center"/>
        <w:rPr>
          <w:rFonts w:cs="Arial"/>
          <w:lang w:val="en-US"/>
        </w:rPr>
      </w:pPr>
    </w:p>
    <w:p w:rsidR="0020622B" w:rsidRDefault="00D351A4" w:rsidP="00162B94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object w:dxaOrig="1533" w:dyaOrig="961">
          <v:shape id="_x0000_i1027" type="#_x0000_t75" style="width:122.65pt;height:76.65pt" o:ole="">
            <v:imagedata r:id="rId22" o:title=""/>
          </v:shape>
          <o:OLEObject Type="Embed" ProgID="Excel.Sheet.12" ShapeID="_x0000_i1027" DrawAspect="Icon" ObjectID="_1510647202" r:id="rId23"/>
        </w:object>
      </w:r>
    </w:p>
    <w:p w:rsidR="009C24A5" w:rsidRDefault="009C24A5" w:rsidP="009C24A5">
      <w:pPr>
        <w:jc w:val="center"/>
        <w:rPr>
          <w:rFonts w:cs="Arial"/>
          <w:lang w:val="en-US"/>
        </w:rPr>
      </w:pPr>
    </w:p>
    <w:p w:rsidR="00DA2FCF" w:rsidRDefault="00DA2FCF" w:rsidP="009C24A5">
      <w:pPr>
        <w:jc w:val="center"/>
        <w:rPr>
          <w:rFonts w:cs="Arial"/>
          <w:lang w:val="en-US"/>
        </w:rPr>
      </w:pPr>
    </w:p>
    <w:p w:rsidR="00DA2FCF" w:rsidRDefault="00DA2FCF" w:rsidP="00BB7B9D">
      <w:pPr>
        <w:rPr>
          <w:rFonts w:cs="Arial"/>
          <w:lang w:val="en-US"/>
        </w:rPr>
      </w:pPr>
      <w:r>
        <w:rPr>
          <w:rFonts w:cs="Arial"/>
          <w:lang w:val="en-US"/>
        </w:rPr>
        <w:t>Your web developer is responsible for creating the form</w:t>
      </w:r>
      <w:r w:rsidR="00BB7B9D">
        <w:rPr>
          <w:rFonts w:cs="Arial"/>
          <w:lang w:val="en-US"/>
        </w:rPr>
        <w:t xml:space="preserve"> on your website</w:t>
      </w:r>
      <w:r>
        <w:rPr>
          <w:rFonts w:cs="Arial"/>
          <w:lang w:val="en-US"/>
        </w:rPr>
        <w:t>.  Please review the example form</w:t>
      </w:r>
      <w:r w:rsidR="00BB7B9D">
        <w:rPr>
          <w:rFonts w:cs="Arial"/>
          <w:lang w:val="en-US"/>
        </w:rPr>
        <w:t xml:space="preserve"> below to help you create one based on your portal needs. </w:t>
      </w:r>
    </w:p>
    <w:p w:rsidR="00DA2FCF" w:rsidRDefault="00DA2FCF" w:rsidP="009C24A5">
      <w:pPr>
        <w:jc w:val="center"/>
        <w:rPr>
          <w:rFonts w:cs="Arial"/>
          <w:lang w:val="en-US"/>
        </w:rPr>
      </w:pPr>
    </w:p>
    <w:p w:rsidR="00DA2FCF" w:rsidRDefault="00DA2FCF" w:rsidP="009C24A5">
      <w:pPr>
        <w:jc w:val="center"/>
        <w:rPr>
          <w:rFonts w:cs="Arial"/>
          <w:lang w:val="en-US"/>
        </w:rPr>
      </w:pPr>
    </w:p>
    <w:p w:rsidR="00BB7B9D" w:rsidRPr="00296302" w:rsidRDefault="00BB7B9D" w:rsidP="009C24A5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object w:dxaOrig="1533" w:dyaOrig="985">
          <v:shape id="_x0000_i1028" type="#_x0000_t75" style="width:110.65pt;height:70.65pt" o:ole="">
            <v:imagedata r:id="rId24" o:title=""/>
          </v:shape>
          <o:OLEObject Type="Embed" ProgID="Package" ShapeID="_x0000_i1028" DrawAspect="Icon" ObjectID="_1510647203" r:id="rId25"/>
        </w:object>
      </w: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Advantages: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The external search form is hosted on the travel agency server -&gt; no delays at initial loading of the search form;</w:t>
      </w: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SEO compliant;</w:t>
      </w: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Complete flexibility in terms of design customizations;</w:t>
      </w:r>
    </w:p>
    <w:p w:rsidR="009C24A5" w:rsidRPr="00296302" w:rsidRDefault="009C24A5" w:rsidP="009C24A5">
      <w:pPr>
        <w:rPr>
          <w:rFonts w:cs="Arial"/>
          <w:b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Disadvantages: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numPr>
          <w:ilvl w:val="0"/>
          <w:numId w:val="27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Currently the following e-Power search options are not integrated within the external search forms: package search and car search based upon “locations” criteria.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Please take into consideration the following code types when building external search forms:</w:t>
      </w:r>
    </w:p>
    <w:p w:rsidR="009C24A5" w:rsidRPr="00296302" w:rsidRDefault="009C24A5" w:rsidP="009C24A5">
      <w:pPr>
        <w:numPr>
          <w:ilvl w:val="0"/>
          <w:numId w:val="29"/>
        </w:numPr>
        <w:rPr>
          <w:rFonts w:cs="Arial"/>
          <w:lang w:val="en-US"/>
        </w:rPr>
      </w:pPr>
      <w:r w:rsidRPr="00296302">
        <w:rPr>
          <w:rFonts w:cs="Arial"/>
          <w:lang w:val="en-US"/>
        </w:rPr>
        <w:t>Flight search</w:t>
      </w:r>
    </w:p>
    <w:p w:rsidR="009C24A5" w:rsidRPr="00042472" w:rsidRDefault="00BB7B9D" w:rsidP="004D27A9">
      <w:pPr>
        <w:numPr>
          <w:ilvl w:val="0"/>
          <w:numId w:val="27"/>
        </w:numPr>
        <w:tabs>
          <w:tab w:val="left" w:pos="1080"/>
        </w:tabs>
        <w:ind w:firstLine="0"/>
        <w:rPr>
          <w:rFonts w:cs="Arial"/>
          <w:lang w:val="en-US"/>
        </w:rPr>
      </w:pPr>
      <w:r>
        <w:rPr>
          <w:rFonts w:cs="Arial"/>
          <w:lang w:val="en-US"/>
        </w:rPr>
        <w:t>C</w:t>
      </w:r>
      <w:r w:rsidR="009C24A5" w:rsidRPr="00042472">
        <w:rPr>
          <w:rFonts w:cs="Arial"/>
          <w:lang w:val="en-US"/>
        </w:rPr>
        <w:t xml:space="preserve">ity </w:t>
      </w:r>
      <w:r>
        <w:rPr>
          <w:rFonts w:cs="Arial"/>
          <w:lang w:val="en-US"/>
        </w:rPr>
        <w:t xml:space="preserve">or </w:t>
      </w:r>
      <w:r w:rsidR="009C24A5" w:rsidRPr="00042472">
        <w:rPr>
          <w:rFonts w:cs="Arial"/>
          <w:lang w:val="en-US"/>
        </w:rPr>
        <w:t>airport code</w:t>
      </w:r>
      <w:r w:rsidR="004D27A9">
        <w:rPr>
          <w:rFonts w:cs="Arial"/>
          <w:lang w:val="en-US"/>
        </w:rPr>
        <w:t>s can be used for flight search.</w:t>
      </w:r>
    </w:p>
    <w:p w:rsidR="009C24A5" w:rsidRPr="00FF450C" w:rsidRDefault="009C24A5" w:rsidP="009C24A5">
      <w:pPr>
        <w:numPr>
          <w:ilvl w:val="0"/>
          <w:numId w:val="29"/>
        </w:numPr>
        <w:rPr>
          <w:rFonts w:cs="Arial"/>
          <w:lang w:val="en-US"/>
        </w:rPr>
      </w:pPr>
      <w:r w:rsidRPr="00FF450C">
        <w:rPr>
          <w:rFonts w:cs="Arial"/>
          <w:lang w:val="en-US"/>
        </w:rPr>
        <w:t>Hotel search</w:t>
      </w:r>
    </w:p>
    <w:p w:rsidR="000863F3" w:rsidRDefault="009C24A5" w:rsidP="000863F3">
      <w:pPr>
        <w:pStyle w:val="ListParagraph"/>
        <w:numPr>
          <w:ilvl w:val="0"/>
          <w:numId w:val="32"/>
        </w:numPr>
        <w:tabs>
          <w:tab w:val="left" w:pos="1080"/>
        </w:tabs>
        <w:spacing w:after="200" w:line="276" w:lineRule="auto"/>
        <w:ind w:hanging="720"/>
        <w:rPr>
          <w:rFonts w:cs="Arial"/>
          <w:lang w:val="en-US"/>
        </w:rPr>
      </w:pPr>
      <w:r w:rsidRPr="000863F3">
        <w:rPr>
          <w:rFonts w:cs="Arial"/>
          <w:lang w:val="en-US"/>
        </w:rPr>
        <w:t>Only city cod</w:t>
      </w:r>
      <w:r w:rsidR="004D27A9" w:rsidRPr="000863F3">
        <w:rPr>
          <w:rFonts w:cs="Arial"/>
          <w:lang w:val="en-US"/>
        </w:rPr>
        <w:t>es can be used for hotel search.</w:t>
      </w:r>
    </w:p>
    <w:p w:rsidR="000863F3" w:rsidRDefault="009C24A5" w:rsidP="000863F3">
      <w:pPr>
        <w:pStyle w:val="ListParagraph"/>
        <w:numPr>
          <w:ilvl w:val="0"/>
          <w:numId w:val="29"/>
        </w:numPr>
        <w:spacing w:after="200" w:line="276" w:lineRule="auto"/>
        <w:rPr>
          <w:rFonts w:cs="Arial"/>
          <w:lang w:val="en-US"/>
        </w:rPr>
      </w:pPr>
      <w:r w:rsidRPr="000863F3">
        <w:rPr>
          <w:rFonts w:cs="Arial"/>
          <w:lang w:val="en-US"/>
        </w:rPr>
        <w:t>Car search</w:t>
      </w:r>
    </w:p>
    <w:p w:rsidR="009C24A5" w:rsidRPr="000863F3" w:rsidRDefault="009C24A5" w:rsidP="000863F3">
      <w:pPr>
        <w:pStyle w:val="ListParagraph"/>
        <w:numPr>
          <w:ilvl w:val="0"/>
          <w:numId w:val="32"/>
        </w:numPr>
        <w:spacing w:after="200" w:line="276" w:lineRule="auto"/>
        <w:ind w:left="1080"/>
        <w:rPr>
          <w:rFonts w:cs="Arial"/>
          <w:lang w:val="en-US"/>
        </w:rPr>
      </w:pPr>
      <w:r w:rsidRPr="000863F3">
        <w:rPr>
          <w:rFonts w:cs="Arial"/>
          <w:lang w:val="en-US"/>
        </w:rPr>
        <w:t>Only airport codes can be used for car search;</w:t>
      </w: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lastRenderedPageBreak/>
        <w:t xml:space="preserve">It is recommended to allow the end-user searching city names based </w:t>
      </w:r>
      <w:r>
        <w:rPr>
          <w:rFonts w:cs="Arial"/>
          <w:lang w:val="en-US"/>
        </w:rPr>
        <w:t xml:space="preserve">upon </w:t>
      </w:r>
      <w:r w:rsidRPr="00296302">
        <w:rPr>
          <w:rFonts w:cs="Arial"/>
          <w:lang w:val="en-US"/>
        </w:rPr>
        <w:t>using English and local names (</w:t>
      </w:r>
      <w:proofErr w:type="spellStart"/>
      <w:r w:rsidRPr="00296302">
        <w:rPr>
          <w:rFonts w:cs="Arial"/>
          <w:lang w:val="en-US"/>
        </w:rPr>
        <w:t>e.g</w:t>
      </w:r>
      <w:proofErr w:type="spellEnd"/>
      <w:r w:rsidRPr="00296302">
        <w:rPr>
          <w:rFonts w:cs="Arial"/>
          <w:lang w:val="en-US"/>
        </w:rPr>
        <w:t xml:space="preserve"> London / </w:t>
      </w:r>
      <w:proofErr w:type="spellStart"/>
      <w:r w:rsidRPr="00296302">
        <w:rPr>
          <w:rFonts w:cs="Arial"/>
          <w:lang w:val="en-US"/>
        </w:rPr>
        <w:t>Londres</w:t>
      </w:r>
      <w:proofErr w:type="spellEnd"/>
      <w:r w:rsidRPr="00296302">
        <w:rPr>
          <w:rFonts w:cs="Arial"/>
          <w:lang w:val="en-US"/>
        </w:rPr>
        <w:t>).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>The external search form should represent a mirror of e-Power original search form. Thus, for a better user experience, it is recommended to implement several validation items for the search form parameters.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 xml:space="preserve">- </w:t>
      </w:r>
      <w:proofErr w:type="gramStart"/>
      <w:r w:rsidRPr="00296302">
        <w:rPr>
          <w:rFonts w:cs="Arial"/>
          <w:lang w:val="en-US"/>
        </w:rPr>
        <w:t>passenger</w:t>
      </w:r>
      <w:proofErr w:type="gramEnd"/>
      <w:r w:rsidRPr="00296302">
        <w:rPr>
          <w:rFonts w:cs="Arial"/>
          <w:lang w:val="en-US"/>
        </w:rPr>
        <w:t xml:space="preserve"> types: the pa</w:t>
      </w:r>
      <w:r>
        <w:rPr>
          <w:rFonts w:cs="Arial"/>
          <w:lang w:val="en-US"/>
        </w:rPr>
        <w:t>ssenger</w:t>
      </w:r>
      <w:r w:rsidRPr="00296302">
        <w:rPr>
          <w:rFonts w:cs="Arial"/>
          <w:lang w:val="en-US"/>
        </w:rPr>
        <w:t xml:space="preserve"> types in the search form should be in line with the passenger types defined in the portal settings.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9C24A5" w:rsidRPr="00296302" w:rsidRDefault="009C24A5" w:rsidP="009C24A5">
      <w:pPr>
        <w:rPr>
          <w:rFonts w:cs="Arial"/>
          <w:lang w:val="en-US"/>
        </w:rPr>
      </w:pPr>
      <w:r w:rsidRPr="00296302">
        <w:rPr>
          <w:rFonts w:cs="Arial"/>
          <w:lang w:val="en-US"/>
        </w:rPr>
        <w:t xml:space="preserve">- </w:t>
      </w:r>
      <w:proofErr w:type="gramStart"/>
      <w:r w:rsidRPr="00296302">
        <w:rPr>
          <w:rFonts w:cs="Arial"/>
          <w:lang w:val="en-US"/>
        </w:rPr>
        <w:t>calendar</w:t>
      </w:r>
      <w:proofErr w:type="gramEnd"/>
      <w:r w:rsidRPr="00296302">
        <w:rPr>
          <w:rFonts w:cs="Arial"/>
          <w:lang w:val="en-US"/>
        </w:rPr>
        <w:t xml:space="preserve"> dates selection: the calendar should be restricted in line with the “Show availability starting from” option from portal settings.</w:t>
      </w:r>
    </w:p>
    <w:p w:rsidR="009C24A5" w:rsidRPr="00296302" w:rsidRDefault="009C24A5" w:rsidP="009C24A5">
      <w:pPr>
        <w:rPr>
          <w:rFonts w:cs="Arial"/>
          <w:lang w:val="en-US"/>
        </w:rPr>
      </w:pPr>
    </w:p>
    <w:p w:rsidR="002249DA" w:rsidRDefault="002249DA" w:rsidP="009C24A5">
      <w:pPr>
        <w:rPr>
          <w:rFonts w:cs="Arial"/>
          <w:lang w:val="en-US"/>
        </w:rPr>
      </w:pPr>
    </w:p>
    <w:p w:rsidR="002249DA" w:rsidRDefault="002249DA" w:rsidP="009C24A5">
      <w:pPr>
        <w:rPr>
          <w:rFonts w:cs="Arial"/>
          <w:lang w:val="en-US"/>
        </w:rPr>
      </w:pPr>
    </w:p>
    <w:p w:rsidR="009C24A5" w:rsidRPr="009C24A5" w:rsidRDefault="002249DA" w:rsidP="009C24A5">
      <w:r w:rsidRPr="00042472">
        <w:rPr>
          <w:rFonts w:cs="Arial"/>
          <w:b/>
          <w:i/>
          <w:lang w:val="en-US"/>
        </w:rPr>
        <w:t>As</w:t>
      </w:r>
      <w:r w:rsidR="009C24A5" w:rsidRPr="00042472">
        <w:rPr>
          <w:rFonts w:cs="Arial"/>
          <w:b/>
          <w:i/>
          <w:lang w:val="en-US"/>
        </w:rPr>
        <w:t xml:space="preserve"> a recommendation a full </w:t>
      </w:r>
      <w:proofErr w:type="spellStart"/>
      <w:r w:rsidR="009C24A5" w:rsidRPr="00042472">
        <w:rPr>
          <w:rFonts w:cs="Arial"/>
          <w:b/>
          <w:i/>
          <w:lang w:val="en-US"/>
        </w:rPr>
        <w:t>iFrame</w:t>
      </w:r>
      <w:proofErr w:type="spellEnd"/>
      <w:r w:rsidR="009C24A5" w:rsidRPr="00042472">
        <w:rPr>
          <w:rFonts w:cs="Arial"/>
          <w:b/>
          <w:i/>
          <w:lang w:val="en-US"/>
        </w:rPr>
        <w:t xml:space="preserve"> should be allowed for e-Power search results. </w:t>
      </w:r>
    </w:p>
    <w:sectPr w:rsidR="009C24A5" w:rsidRPr="009C24A5" w:rsidSect="000B6358">
      <w:headerReference w:type="default" r:id="rId26"/>
      <w:footerReference w:type="default" r:id="rId27"/>
      <w:headerReference w:type="first" r:id="rId28"/>
      <w:footerReference w:type="first" r:id="rId29"/>
      <w:pgSz w:w="11907" w:h="16840" w:code="9"/>
      <w:pgMar w:top="2070" w:right="850" w:bottom="540" w:left="833" w:header="709" w:footer="284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6517" w:rsidRDefault="00D06517">
      <w:r>
        <w:separator/>
      </w:r>
    </w:p>
  </w:endnote>
  <w:endnote w:type="continuationSeparator" w:id="0">
    <w:p w:rsidR="00D06517" w:rsidRDefault="00D065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B32" w:rsidRDefault="00336B32"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776" behindDoc="0" locked="1" layoutInCell="1" allowOverlap="1" wp14:anchorId="228FDD95" wp14:editId="04346284">
              <wp:simplePos x="0" y="0"/>
              <wp:positionH relativeFrom="page">
                <wp:posOffset>163195</wp:posOffset>
              </wp:positionH>
              <wp:positionV relativeFrom="page">
                <wp:posOffset>1431925</wp:posOffset>
              </wp:positionV>
              <wp:extent cx="137160" cy="7969885"/>
              <wp:effectExtent l="0" t="0" r="15240" b="12065"/>
              <wp:wrapNone/>
              <wp:docPr id="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" cy="796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6B32" w:rsidRPr="00021795" w:rsidRDefault="00336B32" w:rsidP="00146448">
                          <w:pPr>
                            <w:rPr>
                              <w:rFonts w:cs="Microsoft Sans Serif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t xml:space="preserve">© </w:t>
                          </w: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instrText xml:space="preserve"> DATE  \@ "yyyy"  \* MERGEFORMAT </w:instrText>
                          </w: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fldChar w:fldCharType="separate"/>
                          </w:r>
                          <w:r w:rsidR="00D07E92">
                            <w:rPr>
                              <w:rFonts w:cs="Microsoft Sans Serif"/>
                              <w:noProof/>
                              <w:sz w:val="12"/>
                              <w:szCs w:val="12"/>
                            </w:rPr>
                            <w:t>2015</w:t>
                          </w: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fldChar w:fldCharType="end"/>
                          </w:r>
                          <w:r w:rsidRPr="00021795">
                            <w:rPr>
                              <w:rFonts w:cs="Microsoft Sans Serif"/>
                              <w:sz w:val="12"/>
                              <w:szCs w:val="12"/>
                            </w:rPr>
                            <w:t xml:space="preserve"> Amadeus IT Group SA</w:t>
                          </w: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t xml:space="preserve">    </w:t>
                          </w:r>
                          <w:r w:rsidRPr="005E6EDA">
                            <w:rPr>
                              <w:rFonts w:asciiTheme="minorHAnsi" w:cstheme="minorBidi"/>
                              <w:color w:val="FFFFFF" w:themeColor="background1"/>
                              <w:kern w:val="24"/>
                              <w:sz w:val="10"/>
                              <w:szCs w:val="10"/>
                              <w:lang w:val="es-ES"/>
                            </w:rPr>
                            <w:t>265ced1609a17cf1a5979880a2ad364653895ae8</w:t>
                          </w:r>
                        </w:p>
                        <w:p w:rsidR="00336B32" w:rsidRPr="0067792F" w:rsidRDefault="00336B32" w:rsidP="0067792F">
                          <w:pPr>
                            <w:rPr>
                              <w:rFonts w:cs="Arial"/>
                              <w:color w:val="A6A6A6" w:themeColor="background1" w:themeShade="A6"/>
                              <w:sz w:val="12"/>
                              <w:szCs w:val="12"/>
                              <w:lang w:val="es-ES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8FDD95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4" type="#_x0000_t202" style="position:absolute;margin-left:12.85pt;margin-top:112.75pt;width:10.8pt;height:627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" filled="f" stroked="f">
              <v:textbox style="layout-flow:vertical;mso-layout-flow-alt:bottom-to-top" inset="0,0,0,0">
                <w:txbxContent>
                  <w:p w:rsidR="00336B32" w:rsidRPr="00021795" w:rsidRDefault="00336B32" w:rsidP="00146448">
                    <w:pPr>
                      <w:rPr>
                        <w:rFonts w:cs="Microsoft Sans Serif"/>
                        <w:sz w:val="12"/>
                        <w:szCs w:val="12"/>
                      </w:rPr>
                    </w:pPr>
                    <w:r>
                      <w:rPr>
                        <w:rFonts w:cs="Microsoft Sans Serif"/>
                        <w:sz w:val="12"/>
                        <w:szCs w:val="12"/>
                      </w:rPr>
                      <w:t xml:space="preserve">© </w:t>
                    </w:r>
                    <w:r>
                      <w:rPr>
                        <w:rFonts w:cs="Microsoft Sans Serif"/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rFonts w:cs="Microsoft Sans Serif"/>
                        <w:sz w:val="12"/>
                        <w:szCs w:val="12"/>
                      </w:rPr>
                      <w:instrText xml:space="preserve"> DATE  \@ "yyyy"  \* MERGEFORMAT </w:instrText>
                    </w:r>
                    <w:r>
                      <w:rPr>
                        <w:rFonts w:cs="Microsoft Sans Serif"/>
                        <w:sz w:val="12"/>
                        <w:szCs w:val="12"/>
                      </w:rPr>
                      <w:fldChar w:fldCharType="separate"/>
                    </w:r>
                    <w:r w:rsidR="00D07E92">
                      <w:rPr>
                        <w:rFonts w:cs="Microsoft Sans Serif"/>
                        <w:noProof/>
                        <w:sz w:val="12"/>
                        <w:szCs w:val="12"/>
                      </w:rPr>
                      <w:t>2015</w:t>
                    </w:r>
                    <w:r>
                      <w:rPr>
                        <w:rFonts w:cs="Microsoft Sans Serif"/>
                        <w:sz w:val="12"/>
                        <w:szCs w:val="12"/>
                      </w:rPr>
                      <w:fldChar w:fldCharType="end"/>
                    </w:r>
                    <w:r w:rsidRPr="00021795">
                      <w:rPr>
                        <w:rFonts w:cs="Microsoft Sans Serif"/>
                        <w:sz w:val="12"/>
                        <w:szCs w:val="12"/>
                      </w:rPr>
                      <w:t xml:space="preserve"> Amadeus IT Group SA</w:t>
                    </w:r>
                    <w:r>
                      <w:rPr>
                        <w:rFonts w:cs="Microsoft Sans Serif"/>
                        <w:sz w:val="12"/>
                        <w:szCs w:val="12"/>
                      </w:rPr>
                      <w:t xml:space="preserve">    </w:t>
                    </w:r>
                    <w:r w:rsidRPr="005E6EDA">
                      <w:rPr>
                        <w:rFonts w:asciiTheme="minorHAnsi" w:cstheme="minorBidi"/>
                        <w:color w:val="FFFFFF" w:themeColor="background1"/>
                        <w:kern w:val="24"/>
                        <w:sz w:val="10"/>
                        <w:szCs w:val="10"/>
                        <w:lang w:val="es-ES"/>
                      </w:rPr>
                      <w:t>265ced1609a17cf1a5979880a2ad364653895ae8</w:t>
                    </w:r>
                  </w:p>
                  <w:p w:rsidR="00336B32" w:rsidRPr="0067792F" w:rsidRDefault="00336B32" w:rsidP="0067792F">
                    <w:pPr>
                      <w:rPr>
                        <w:rFonts w:cs="Arial"/>
                        <w:color w:val="A6A6A6" w:themeColor="background1" w:themeShade="A6"/>
                        <w:sz w:val="12"/>
                        <w:szCs w:val="12"/>
                        <w:lang w:val="es-ES"/>
                      </w:rPr>
                    </w:pP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</w:p>
  <w:tbl>
    <w:tblPr>
      <w:tblW w:w="5000" w:type="pct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7338"/>
      <w:gridCol w:w="834"/>
      <w:gridCol w:w="278"/>
      <w:gridCol w:w="1774"/>
    </w:tblGrid>
    <w:tr w:rsidR="00336B32" w:rsidRPr="007C2EE4" w:rsidTr="00A0724D">
      <w:trPr>
        <w:cantSplit/>
        <w:trHeight w:val="361"/>
      </w:trPr>
      <w:tc>
        <w:tcPr>
          <w:tcW w:w="7642" w:type="dxa"/>
          <w:noWrap/>
          <w:vAlign w:val="bottom"/>
        </w:tcPr>
        <w:p w:rsidR="00336B32" w:rsidRDefault="00336B32" w:rsidP="00C307FC">
          <w:pPr>
            <w:pStyle w:val="Bodycontent"/>
            <w:rPr>
              <w:sz w:val="16"/>
            </w:rPr>
          </w:pPr>
          <w:r>
            <w:rPr>
              <w:rFonts w:asciiTheme="majorHAnsi" w:hAnsiTheme="majorHAnsi"/>
            </w:rPr>
            <w:t>North America Competency Centre</w:t>
          </w:r>
          <w:r w:rsidRPr="00DA2D9E">
            <w:rPr>
              <w:sz w:val="16"/>
            </w:rPr>
            <w:t xml:space="preserve"> </w:t>
          </w:r>
        </w:p>
        <w:p w:rsidR="00336B32" w:rsidRPr="00DA2D9E" w:rsidRDefault="00336B32" w:rsidP="00182208">
          <w:pPr>
            <w:pStyle w:val="Bodycontent"/>
            <w:rPr>
              <w:sz w:val="16"/>
            </w:rPr>
          </w:pPr>
          <w:r w:rsidRPr="00DA2D9E">
            <w:rPr>
              <w:sz w:val="16"/>
            </w:rPr>
            <w:t xml:space="preserve">Last update: </w:t>
          </w:r>
          <w:r w:rsidR="00A37DE4">
            <w:rPr>
              <w:sz w:val="16"/>
            </w:rPr>
            <w:t>12</w:t>
          </w:r>
          <w:r w:rsidRPr="00DA2D9E">
            <w:rPr>
              <w:sz w:val="16"/>
            </w:rPr>
            <w:t>/</w:t>
          </w:r>
          <w:r w:rsidR="00A37DE4">
            <w:rPr>
              <w:sz w:val="16"/>
            </w:rPr>
            <w:t>03</w:t>
          </w:r>
          <w:r w:rsidRPr="00DA2D9E">
            <w:rPr>
              <w:sz w:val="16"/>
            </w:rPr>
            <w:t>/</w:t>
          </w:r>
          <w:r>
            <w:rPr>
              <w:sz w:val="16"/>
            </w:rPr>
            <w:t>2014</w:t>
          </w:r>
        </w:p>
        <w:p w:rsidR="00336B32" w:rsidRPr="003667AE" w:rsidRDefault="00336B32" w:rsidP="00182208">
          <w:pPr>
            <w:pStyle w:val="Bodycontent"/>
          </w:pPr>
          <w:r w:rsidRPr="00DA2D9E">
            <w:rPr>
              <w:rStyle w:val="PageNumber"/>
              <w:rFonts w:ascii="Verdana" w:hAnsi="Verdana"/>
              <w:sz w:val="16"/>
            </w:rPr>
            <w:t xml:space="preserve">Page </w:t>
          </w:r>
          <w:r w:rsidRPr="00DA2D9E">
            <w:rPr>
              <w:rStyle w:val="PageNumber"/>
              <w:rFonts w:ascii="Verdana" w:hAnsi="Verdana"/>
              <w:sz w:val="16"/>
            </w:rPr>
            <w:fldChar w:fldCharType="begin"/>
          </w:r>
          <w:r w:rsidRPr="00DA2D9E">
            <w:rPr>
              <w:rStyle w:val="PageNumber"/>
              <w:rFonts w:ascii="Verdana" w:hAnsi="Verdana"/>
              <w:sz w:val="16"/>
            </w:rPr>
            <w:instrText xml:space="preserve"> PAGE </w:instrText>
          </w:r>
          <w:r w:rsidRPr="00DA2D9E">
            <w:rPr>
              <w:rStyle w:val="PageNumber"/>
              <w:rFonts w:ascii="Verdana" w:hAnsi="Verdana"/>
              <w:sz w:val="16"/>
            </w:rPr>
            <w:fldChar w:fldCharType="separate"/>
          </w:r>
          <w:r w:rsidR="00D07E92">
            <w:rPr>
              <w:rStyle w:val="PageNumber"/>
              <w:rFonts w:ascii="Verdana" w:hAnsi="Verdana"/>
              <w:noProof/>
              <w:sz w:val="16"/>
            </w:rPr>
            <w:t>5</w:t>
          </w:r>
          <w:r w:rsidRPr="00DA2D9E">
            <w:rPr>
              <w:rStyle w:val="PageNumber"/>
              <w:rFonts w:ascii="Verdana" w:hAnsi="Verdana"/>
              <w:sz w:val="16"/>
            </w:rPr>
            <w:fldChar w:fldCharType="end"/>
          </w:r>
          <w:r w:rsidRPr="00DA2D9E">
            <w:rPr>
              <w:rStyle w:val="PageNumber"/>
              <w:rFonts w:ascii="Verdana" w:hAnsi="Verdana"/>
              <w:sz w:val="16"/>
            </w:rPr>
            <w:t xml:space="preserve"> of </w:t>
          </w:r>
          <w:r w:rsidRPr="00DA2D9E">
            <w:rPr>
              <w:rStyle w:val="PageNumber"/>
              <w:rFonts w:ascii="Verdana" w:hAnsi="Verdana"/>
              <w:sz w:val="16"/>
            </w:rPr>
            <w:fldChar w:fldCharType="begin"/>
          </w:r>
          <w:r w:rsidRPr="00DA2D9E">
            <w:rPr>
              <w:rStyle w:val="PageNumber"/>
              <w:rFonts w:ascii="Verdana" w:hAnsi="Verdana"/>
              <w:sz w:val="16"/>
            </w:rPr>
            <w:instrText xml:space="preserve"> NUMPAGES </w:instrText>
          </w:r>
          <w:r w:rsidRPr="00DA2D9E">
            <w:rPr>
              <w:rStyle w:val="PageNumber"/>
              <w:rFonts w:ascii="Verdana" w:hAnsi="Verdana"/>
              <w:sz w:val="16"/>
            </w:rPr>
            <w:fldChar w:fldCharType="separate"/>
          </w:r>
          <w:r w:rsidR="00D07E92">
            <w:rPr>
              <w:rStyle w:val="PageNumber"/>
              <w:rFonts w:ascii="Verdana" w:hAnsi="Verdana"/>
              <w:noProof/>
              <w:sz w:val="16"/>
            </w:rPr>
            <w:t>6</w:t>
          </w:r>
          <w:r w:rsidRPr="00DA2D9E">
            <w:rPr>
              <w:rStyle w:val="PageNumber"/>
              <w:rFonts w:ascii="Verdana" w:hAnsi="Verdana"/>
              <w:sz w:val="16"/>
            </w:rPr>
            <w:fldChar w:fldCharType="end"/>
          </w:r>
        </w:p>
      </w:tc>
      <w:tc>
        <w:tcPr>
          <w:tcW w:w="863" w:type="dxa"/>
          <w:noWrap/>
          <w:vAlign w:val="bottom"/>
        </w:tcPr>
        <w:p w:rsidR="00336B32" w:rsidRPr="008A3D46" w:rsidRDefault="00336B32" w:rsidP="00A41685">
          <w:pPr>
            <w:pStyle w:val="ADDRESS"/>
            <w:rPr>
              <w:lang w:val="es-ES"/>
            </w:rPr>
          </w:pPr>
        </w:p>
      </w:tc>
      <w:tc>
        <w:tcPr>
          <w:tcW w:w="284" w:type="dxa"/>
          <w:vAlign w:val="bottom"/>
        </w:tcPr>
        <w:p w:rsidR="00336B32" w:rsidRPr="00CA4D4D" w:rsidRDefault="00336B32" w:rsidP="00A41685">
          <w:pPr>
            <w:pStyle w:val="ADDRESS"/>
          </w:pPr>
        </w:p>
      </w:tc>
      <w:tc>
        <w:tcPr>
          <w:tcW w:w="1843" w:type="dxa"/>
          <w:noWrap/>
          <w:vAlign w:val="bottom"/>
        </w:tcPr>
        <w:p w:rsidR="00336B32" w:rsidRPr="00A41685" w:rsidRDefault="00336B32" w:rsidP="00A41685">
          <w:pPr>
            <w:jc w:val="right"/>
            <w:rPr>
              <w:color w:val="005EB8" w:themeColor="text1"/>
              <w:sz w:val="16"/>
            </w:rPr>
          </w:pPr>
          <w:r w:rsidRPr="00A41685">
            <w:rPr>
              <w:color w:val="005EB8" w:themeColor="text1"/>
              <w:sz w:val="16"/>
            </w:rPr>
            <w:t>amadeus.com</w:t>
          </w:r>
        </w:p>
      </w:tc>
    </w:tr>
  </w:tbl>
  <w:p w:rsidR="00336B32" w:rsidRPr="007C2EE4" w:rsidRDefault="00336B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936" w:type="pct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7546"/>
      <w:gridCol w:w="575"/>
      <w:gridCol w:w="430"/>
      <w:gridCol w:w="1542"/>
    </w:tblGrid>
    <w:tr w:rsidR="00336B32" w:rsidRPr="007C2EE4" w:rsidTr="00325133">
      <w:trPr>
        <w:cantSplit/>
        <w:trHeight w:val="361"/>
      </w:trPr>
      <w:tc>
        <w:tcPr>
          <w:tcW w:w="7634" w:type="dxa"/>
          <w:noWrap/>
          <w:vAlign w:val="bottom"/>
        </w:tcPr>
        <w:p w:rsidR="00336B32" w:rsidRPr="003667AE" w:rsidRDefault="00336B32" w:rsidP="00182208">
          <w:pPr>
            <w:pStyle w:val="Bodycontent"/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4112" behindDoc="0" locked="1" layoutInCell="1" allowOverlap="1" wp14:anchorId="75ED6570" wp14:editId="2F597878">
                    <wp:simplePos x="0" y="0"/>
                    <wp:positionH relativeFrom="page">
                      <wp:posOffset>6842125</wp:posOffset>
                    </wp:positionH>
                    <wp:positionV relativeFrom="page">
                      <wp:posOffset>-8177530</wp:posOffset>
                    </wp:positionV>
                    <wp:extent cx="137160" cy="7969885"/>
                    <wp:effectExtent l="0" t="0" r="15240" b="12065"/>
                    <wp:wrapNone/>
                    <wp:docPr id="86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160" cy="796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36B32" w:rsidRPr="00021795" w:rsidRDefault="00336B32" w:rsidP="00206186">
                                <w:pPr>
                                  <w:rPr>
                                    <w:rFonts w:cs="Microsoft Sans Serif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cs="Microsoft Sans Serif"/>
                                    <w:sz w:val="12"/>
                                    <w:szCs w:val="12"/>
                                  </w:rPr>
                                  <w:t xml:space="preserve">    </w:t>
                                </w:r>
                                <w:r w:rsidRPr="005E6EDA">
                                  <w:rPr>
                                    <w:rFonts w:asciiTheme="minorHAnsi" w:cstheme="minorBidi"/>
                                    <w:color w:val="FFFFFF" w:themeColor="background1"/>
                                    <w:kern w:val="24"/>
                                    <w:sz w:val="10"/>
                                    <w:szCs w:val="10"/>
                                    <w:lang w:val="es-ES"/>
                                  </w:rPr>
                                  <w:t>265ced1609a17cf1a5979880a2ad364653895ae8</w:t>
                                </w:r>
                              </w:p>
                              <w:p w:rsidR="00336B32" w:rsidRPr="0067792F" w:rsidRDefault="00336B32" w:rsidP="00206186">
                                <w:pPr>
                                  <w:rPr>
                                    <w:rFonts w:cs="Arial"/>
                                    <w:color w:val="A6A6A6" w:themeColor="background1" w:themeShade="A6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ED6570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1" type="#_x0000_t202" style="position:absolute;left:0;text-align:left;margin-left:538.75pt;margin-top:-643.9pt;width:10.8pt;height:627.55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+VcsQIAALU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" filled="f" stroked="f">
                    <v:textbox style="layout-flow:vertical;mso-layout-flow-alt:bottom-to-top" inset="0,0,0,0">
                      <w:txbxContent>
                        <w:p w:rsidR="00336B32" w:rsidRPr="00021795" w:rsidRDefault="00336B32" w:rsidP="00206186">
                          <w:pPr>
                            <w:rPr>
                              <w:rFonts w:cs="Microsoft Sans Serif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cs="Microsoft Sans Serif"/>
                              <w:sz w:val="12"/>
                              <w:szCs w:val="12"/>
                            </w:rPr>
                            <w:t xml:space="preserve">    </w:t>
                          </w:r>
                          <w:r w:rsidRPr="005E6EDA">
                            <w:rPr>
                              <w:rFonts w:asciiTheme="minorHAnsi" w:cstheme="minorBidi"/>
                              <w:color w:val="FFFFFF" w:themeColor="background1"/>
                              <w:kern w:val="24"/>
                              <w:sz w:val="10"/>
                              <w:szCs w:val="10"/>
                              <w:lang w:val="es-ES"/>
                            </w:rPr>
                            <w:t>265ced1609a17cf1a5979880a2ad364653895ae8</w:t>
                          </w:r>
                        </w:p>
                        <w:p w:rsidR="00336B32" w:rsidRPr="0067792F" w:rsidRDefault="00336B32" w:rsidP="00206186">
                          <w:pPr>
                            <w:rPr>
                              <w:rFonts w:cs="Arial"/>
                              <w:color w:val="A6A6A6" w:themeColor="background1" w:themeShade="A6"/>
                              <w:sz w:val="12"/>
                              <w:szCs w:val="12"/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val="en-US"/>
            </w:rPr>
            <w:drawing>
              <wp:anchor distT="0" distB="0" distL="114300" distR="114300" simplePos="0" relativeHeight="251663872" behindDoc="0" locked="1" layoutInCell="1" allowOverlap="1" wp14:anchorId="166F53F6" wp14:editId="47F4B8F7">
                <wp:simplePos x="0" y="0"/>
                <wp:positionH relativeFrom="column">
                  <wp:posOffset>-574040</wp:posOffset>
                </wp:positionH>
                <wp:positionV relativeFrom="page">
                  <wp:posOffset>-4707255</wp:posOffset>
                </wp:positionV>
                <wp:extent cx="4247515" cy="5248275"/>
                <wp:effectExtent l="0" t="0" r="635" b="9525"/>
                <wp:wrapNone/>
                <wp:docPr id="85" name="Picture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maller_&amp;_equal_A4_pattern_shape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2483" t="38870" r="42013" b="29620"/>
                        <a:stretch/>
                      </pic:blipFill>
                      <pic:spPr bwMode="auto">
                        <a:xfrm>
                          <a:off x="0" y="0"/>
                          <a:ext cx="4247515" cy="5248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80" w:type="dxa"/>
          <w:noWrap/>
          <w:vAlign w:val="bottom"/>
        </w:tcPr>
        <w:p w:rsidR="00336B32" w:rsidRPr="008A3D46" w:rsidRDefault="00336B32" w:rsidP="00A04E88">
          <w:pPr>
            <w:pStyle w:val="ADDRESS"/>
            <w:rPr>
              <w:lang w:val="es-ES"/>
            </w:rPr>
          </w:pPr>
        </w:p>
      </w:tc>
      <w:tc>
        <w:tcPr>
          <w:tcW w:w="433" w:type="dxa"/>
          <w:vAlign w:val="bottom"/>
        </w:tcPr>
        <w:p w:rsidR="00336B32" w:rsidRPr="00CA4D4D" w:rsidRDefault="00336B32" w:rsidP="00A04E88">
          <w:pPr>
            <w:pStyle w:val="ADDRESS"/>
          </w:pPr>
        </w:p>
      </w:tc>
      <w:tc>
        <w:tcPr>
          <w:tcW w:w="1559" w:type="dxa"/>
          <w:noWrap/>
          <w:vAlign w:val="bottom"/>
        </w:tcPr>
        <w:p w:rsidR="00336B32" w:rsidRPr="00A41685" w:rsidRDefault="00336B32" w:rsidP="00325133">
          <w:pPr>
            <w:ind w:left="-313"/>
            <w:jc w:val="right"/>
            <w:rPr>
              <w:color w:val="005EB8" w:themeColor="text1"/>
              <w:sz w:val="16"/>
            </w:rPr>
          </w:pPr>
          <w:r w:rsidRPr="00A41685">
            <w:rPr>
              <w:color w:val="005EB8" w:themeColor="text1"/>
              <w:sz w:val="16"/>
            </w:rPr>
            <w:t>amadeus.com</w:t>
          </w:r>
        </w:p>
      </w:tc>
    </w:tr>
  </w:tbl>
  <w:p w:rsidR="00336B32" w:rsidRDefault="00336B32" w:rsidP="003251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6517" w:rsidRDefault="00D06517">
      <w:r>
        <w:separator/>
      </w:r>
    </w:p>
  </w:footnote>
  <w:footnote w:type="continuationSeparator" w:id="0">
    <w:p w:rsidR="00D06517" w:rsidRDefault="00D065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B32" w:rsidRDefault="000B6358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7728" behindDoc="0" locked="0" layoutInCell="1" allowOverlap="1" wp14:anchorId="53E07CC6" wp14:editId="661F9690">
          <wp:simplePos x="0" y="0"/>
          <wp:positionH relativeFrom="margin">
            <wp:posOffset>4773930</wp:posOffset>
          </wp:positionH>
          <wp:positionV relativeFrom="margin">
            <wp:posOffset>-1237615</wp:posOffset>
          </wp:positionV>
          <wp:extent cx="1944370" cy="624840"/>
          <wp:effectExtent l="0" t="0" r="0" b="3810"/>
          <wp:wrapSquare wrapText="bothSides"/>
          <wp:docPr id="83" name="Imagen 43" descr="Descripción: Comun:02_Clients and prospect:Amadeus:03 Diseño:04 Artes Finales:FA_Amadeus_Logo:FA_Amadeus_Logo_PMS:JPG:FA_Amadeus_Logo_POS_PM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3" descr="Descripción: Comun:02_Clients and prospect:Amadeus:03 Diseño:04 Artes Finales:FA_Amadeus_Logo:FA_Amadeus_Logo_PMS:JPG:FA_Amadeus_Logo_POS_PM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4370" cy="62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36B32" w:rsidRPr="003B00AD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72064" behindDoc="0" locked="0" layoutInCell="1" allowOverlap="1" wp14:anchorId="19526FDC" wp14:editId="0A9A133B">
              <wp:simplePos x="0" y="0"/>
              <wp:positionH relativeFrom="column">
                <wp:posOffset>-318478</wp:posOffset>
              </wp:positionH>
              <wp:positionV relativeFrom="paragraph">
                <wp:posOffset>-222885</wp:posOffset>
              </wp:positionV>
              <wp:extent cx="874464" cy="651751"/>
              <wp:effectExtent l="0" t="0" r="0" b="0"/>
              <wp:wrapNone/>
              <wp:docPr id="75" name="Group 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4464" cy="651751"/>
                        <a:chOff x="0" y="0"/>
                        <a:chExt cx="874464" cy="651751"/>
                      </a:xfrm>
                    </wpg:grpSpPr>
                    <wpg:grpSp>
                      <wpg:cNvPr id="76" name="Group 76"/>
                      <wpg:cNvGrpSpPr/>
                      <wpg:grpSpPr>
                        <a:xfrm>
                          <a:off x="157321" y="0"/>
                          <a:ext cx="489905" cy="495602"/>
                          <a:chOff x="157321" y="0"/>
                          <a:chExt cx="546100" cy="552450"/>
                        </a:xfrm>
                      </wpg:grpSpPr>
                      <wps:wsp>
                        <wps:cNvPr id="79" name="Freeform 79"/>
                        <wps:cNvSpPr>
                          <a:spLocks noEditPoints="1"/>
                        </wps:cNvSpPr>
                        <wps:spPr bwMode="auto">
                          <a:xfrm>
                            <a:off x="157321" y="98425"/>
                            <a:ext cx="546100" cy="454025"/>
                          </a:xfrm>
                          <a:custGeom>
                            <a:avLst/>
                            <a:gdLst>
                              <a:gd name="T0" fmla="*/ 56 w 344"/>
                              <a:gd name="T1" fmla="*/ 0 h 286"/>
                              <a:gd name="T2" fmla="*/ 44 w 344"/>
                              <a:gd name="T3" fmla="*/ 2 h 286"/>
                              <a:gd name="T4" fmla="*/ 24 w 344"/>
                              <a:gd name="T5" fmla="*/ 10 h 286"/>
                              <a:gd name="T6" fmla="*/ 10 w 344"/>
                              <a:gd name="T7" fmla="*/ 26 h 286"/>
                              <a:gd name="T8" fmla="*/ 2 w 344"/>
                              <a:gd name="T9" fmla="*/ 46 h 286"/>
                              <a:gd name="T10" fmla="*/ 0 w 344"/>
                              <a:gd name="T11" fmla="*/ 230 h 286"/>
                              <a:gd name="T12" fmla="*/ 2 w 344"/>
                              <a:gd name="T13" fmla="*/ 242 h 286"/>
                              <a:gd name="T14" fmla="*/ 10 w 344"/>
                              <a:gd name="T15" fmla="*/ 262 h 286"/>
                              <a:gd name="T16" fmla="*/ 24 w 344"/>
                              <a:gd name="T17" fmla="*/ 278 h 286"/>
                              <a:gd name="T18" fmla="*/ 44 w 344"/>
                              <a:gd name="T19" fmla="*/ 286 h 286"/>
                              <a:gd name="T20" fmla="*/ 288 w 344"/>
                              <a:gd name="T21" fmla="*/ 286 h 286"/>
                              <a:gd name="T22" fmla="*/ 300 w 344"/>
                              <a:gd name="T23" fmla="*/ 286 h 286"/>
                              <a:gd name="T24" fmla="*/ 320 w 344"/>
                              <a:gd name="T25" fmla="*/ 278 h 286"/>
                              <a:gd name="T26" fmla="*/ 334 w 344"/>
                              <a:gd name="T27" fmla="*/ 262 h 286"/>
                              <a:gd name="T28" fmla="*/ 344 w 344"/>
                              <a:gd name="T29" fmla="*/ 242 h 286"/>
                              <a:gd name="T30" fmla="*/ 344 w 344"/>
                              <a:gd name="T31" fmla="*/ 58 h 286"/>
                              <a:gd name="T32" fmla="*/ 344 w 344"/>
                              <a:gd name="T33" fmla="*/ 46 h 286"/>
                              <a:gd name="T34" fmla="*/ 334 w 344"/>
                              <a:gd name="T35" fmla="*/ 26 h 286"/>
                              <a:gd name="T36" fmla="*/ 320 w 344"/>
                              <a:gd name="T37" fmla="*/ 10 h 286"/>
                              <a:gd name="T38" fmla="*/ 300 w 344"/>
                              <a:gd name="T39" fmla="*/ 2 h 286"/>
                              <a:gd name="T40" fmla="*/ 288 w 344"/>
                              <a:gd name="T41" fmla="*/ 0 h 286"/>
                              <a:gd name="T42" fmla="*/ 148 w 344"/>
                              <a:gd name="T43" fmla="*/ 142 h 286"/>
                              <a:gd name="T44" fmla="*/ 144 w 344"/>
                              <a:gd name="T45" fmla="*/ 136 h 286"/>
                              <a:gd name="T46" fmla="*/ 136 w 344"/>
                              <a:gd name="T47" fmla="*/ 122 h 286"/>
                              <a:gd name="T48" fmla="*/ 134 w 344"/>
                              <a:gd name="T49" fmla="*/ 112 h 286"/>
                              <a:gd name="T50" fmla="*/ 138 w 344"/>
                              <a:gd name="T51" fmla="*/ 98 h 286"/>
                              <a:gd name="T52" fmla="*/ 146 w 344"/>
                              <a:gd name="T53" fmla="*/ 88 h 286"/>
                              <a:gd name="T54" fmla="*/ 158 w 344"/>
                              <a:gd name="T55" fmla="*/ 80 h 286"/>
                              <a:gd name="T56" fmla="*/ 172 w 344"/>
                              <a:gd name="T57" fmla="*/ 76 h 286"/>
                              <a:gd name="T58" fmla="*/ 178 w 344"/>
                              <a:gd name="T59" fmla="*/ 78 h 286"/>
                              <a:gd name="T60" fmla="*/ 192 w 344"/>
                              <a:gd name="T61" fmla="*/ 82 h 286"/>
                              <a:gd name="T62" fmla="*/ 202 w 344"/>
                              <a:gd name="T63" fmla="*/ 92 h 286"/>
                              <a:gd name="T64" fmla="*/ 208 w 344"/>
                              <a:gd name="T65" fmla="*/ 106 h 286"/>
                              <a:gd name="T66" fmla="*/ 208 w 344"/>
                              <a:gd name="T67" fmla="*/ 112 h 286"/>
                              <a:gd name="T68" fmla="*/ 204 w 344"/>
                              <a:gd name="T69" fmla="*/ 128 h 286"/>
                              <a:gd name="T70" fmla="*/ 196 w 344"/>
                              <a:gd name="T71" fmla="*/ 140 h 286"/>
                              <a:gd name="T72" fmla="*/ 126 w 344"/>
                              <a:gd name="T73" fmla="*/ 228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344" h="286">
                                <a:moveTo>
                                  <a:pt x="288" y="0"/>
                                </a:move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lnTo>
                                  <a:pt x="44" y="2"/>
                                </a:lnTo>
                                <a:lnTo>
                                  <a:pt x="34" y="6"/>
                                </a:lnTo>
                                <a:lnTo>
                                  <a:pt x="24" y="10"/>
                                </a:lnTo>
                                <a:lnTo>
                                  <a:pt x="16" y="18"/>
                                </a:lnTo>
                                <a:lnTo>
                                  <a:pt x="10" y="26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58"/>
                                </a:lnTo>
                                <a:lnTo>
                                  <a:pt x="0" y="230"/>
                                </a:lnTo>
                                <a:lnTo>
                                  <a:pt x="0" y="230"/>
                                </a:lnTo>
                                <a:lnTo>
                                  <a:pt x="2" y="242"/>
                                </a:lnTo>
                                <a:lnTo>
                                  <a:pt x="4" y="252"/>
                                </a:lnTo>
                                <a:lnTo>
                                  <a:pt x="10" y="262"/>
                                </a:lnTo>
                                <a:lnTo>
                                  <a:pt x="16" y="270"/>
                                </a:lnTo>
                                <a:lnTo>
                                  <a:pt x="24" y="278"/>
                                </a:lnTo>
                                <a:lnTo>
                                  <a:pt x="34" y="282"/>
                                </a:lnTo>
                                <a:lnTo>
                                  <a:pt x="44" y="286"/>
                                </a:lnTo>
                                <a:lnTo>
                                  <a:pt x="56" y="286"/>
                                </a:lnTo>
                                <a:lnTo>
                                  <a:pt x="288" y="286"/>
                                </a:lnTo>
                                <a:lnTo>
                                  <a:pt x="288" y="286"/>
                                </a:lnTo>
                                <a:lnTo>
                                  <a:pt x="300" y="286"/>
                                </a:lnTo>
                                <a:lnTo>
                                  <a:pt x="310" y="282"/>
                                </a:lnTo>
                                <a:lnTo>
                                  <a:pt x="320" y="278"/>
                                </a:lnTo>
                                <a:lnTo>
                                  <a:pt x="328" y="270"/>
                                </a:lnTo>
                                <a:lnTo>
                                  <a:pt x="334" y="262"/>
                                </a:lnTo>
                                <a:lnTo>
                                  <a:pt x="340" y="252"/>
                                </a:lnTo>
                                <a:lnTo>
                                  <a:pt x="344" y="242"/>
                                </a:lnTo>
                                <a:lnTo>
                                  <a:pt x="344" y="230"/>
                                </a:lnTo>
                                <a:lnTo>
                                  <a:pt x="344" y="58"/>
                                </a:lnTo>
                                <a:lnTo>
                                  <a:pt x="344" y="58"/>
                                </a:lnTo>
                                <a:lnTo>
                                  <a:pt x="344" y="46"/>
                                </a:lnTo>
                                <a:lnTo>
                                  <a:pt x="340" y="36"/>
                                </a:lnTo>
                                <a:lnTo>
                                  <a:pt x="334" y="26"/>
                                </a:lnTo>
                                <a:lnTo>
                                  <a:pt x="328" y="18"/>
                                </a:lnTo>
                                <a:lnTo>
                                  <a:pt x="320" y="10"/>
                                </a:lnTo>
                                <a:lnTo>
                                  <a:pt x="310" y="6"/>
                                </a:lnTo>
                                <a:lnTo>
                                  <a:pt x="300" y="2"/>
                                </a:lnTo>
                                <a:lnTo>
                                  <a:pt x="288" y="0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126" y="228"/>
                                </a:moveTo>
                                <a:lnTo>
                                  <a:pt x="148" y="142"/>
                                </a:lnTo>
                                <a:lnTo>
                                  <a:pt x="148" y="142"/>
                                </a:lnTo>
                                <a:lnTo>
                                  <a:pt x="144" y="136"/>
                                </a:lnTo>
                                <a:lnTo>
                                  <a:pt x="138" y="130"/>
                                </a:lnTo>
                                <a:lnTo>
                                  <a:pt x="136" y="122"/>
                                </a:lnTo>
                                <a:lnTo>
                                  <a:pt x="134" y="112"/>
                                </a:lnTo>
                                <a:lnTo>
                                  <a:pt x="134" y="112"/>
                                </a:lnTo>
                                <a:lnTo>
                                  <a:pt x="136" y="106"/>
                                </a:lnTo>
                                <a:lnTo>
                                  <a:pt x="138" y="98"/>
                                </a:lnTo>
                                <a:lnTo>
                                  <a:pt x="142" y="92"/>
                                </a:lnTo>
                                <a:lnTo>
                                  <a:pt x="146" y="88"/>
                                </a:lnTo>
                                <a:lnTo>
                                  <a:pt x="152" y="82"/>
                                </a:lnTo>
                                <a:lnTo>
                                  <a:pt x="158" y="80"/>
                                </a:lnTo>
                                <a:lnTo>
                                  <a:pt x="164" y="78"/>
                                </a:lnTo>
                                <a:lnTo>
                                  <a:pt x="172" y="76"/>
                                </a:lnTo>
                                <a:lnTo>
                                  <a:pt x="172" y="76"/>
                                </a:lnTo>
                                <a:lnTo>
                                  <a:pt x="178" y="78"/>
                                </a:lnTo>
                                <a:lnTo>
                                  <a:pt x="186" y="80"/>
                                </a:lnTo>
                                <a:lnTo>
                                  <a:pt x="192" y="82"/>
                                </a:lnTo>
                                <a:lnTo>
                                  <a:pt x="198" y="88"/>
                                </a:lnTo>
                                <a:lnTo>
                                  <a:pt x="202" y="92"/>
                                </a:lnTo>
                                <a:lnTo>
                                  <a:pt x="204" y="98"/>
                                </a:lnTo>
                                <a:lnTo>
                                  <a:pt x="208" y="106"/>
                                </a:lnTo>
                                <a:lnTo>
                                  <a:pt x="208" y="112"/>
                                </a:lnTo>
                                <a:lnTo>
                                  <a:pt x="208" y="112"/>
                                </a:lnTo>
                                <a:lnTo>
                                  <a:pt x="206" y="120"/>
                                </a:lnTo>
                                <a:lnTo>
                                  <a:pt x="204" y="128"/>
                                </a:lnTo>
                                <a:lnTo>
                                  <a:pt x="200" y="134"/>
                                </a:lnTo>
                                <a:lnTo>
                                  <a:pt x="196" y="140"/>
                                </a:lnTo>
                                <a:lnTo>
                                  <a:pt x="220" y="228"/>
                                </a:lnTo>
                                <a:lnTo>
                                  <a:pt x="126" y="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F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6B32" w:rsidRDefault="00336B32" w:rsidP="008D27BD"/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0" name="Freeform 80"/>
                        <wps:cNvSpPr>
                          <a:spLocks/>
                        </wps:cNvSpPr>
                        <wps:spPr bwMode="auto">
                          <a:xfrm>
                            <a:off x="300196" y="0"/>
                            <a:ext cx="260350" cy="88900"/>
                          </a:xfrm>
                          <a:custGeom>
                            <a:avLst/>
                            <a:gdLst>
                              <a:gd name="T0" fmla="*/ 20 w 164"/>
                              <a:gd name="T1" fmla="*/ 56 h 56"/>
                              <a:gd name="T2" fmla="*/ 20 w 164"/>
                              <a:gd name="T3" fmla="*/ 56 h 56"/>
                              <a:gd name="T4" fmla="*/ 22 w 164"/>
                              <a:gd name="T5" fmla="*/ 46 h 56"/>
                              <a:gd name="T6" fmla="*/ 26 w 164"/>
                              <a:gd name="T7" fmla="*/ 36 h 56"/>
                              <a:gd name="T8" fmla="*/ 30 w 164"/>
                              <a:gd name="T9" fmla="*/ 30 h 56"/>
                              <a:gd name="T10" fmla="*/ 36 w 164"/>
                              <a:gd name="T11" fmla="*/ 26 h 56"/>
                              <a:gd name="T12" fmla="*/ 42 w 164"/>
                              <a:gd name="T13" fmla="*/ 22 h 56"/>
                              <a:gd name="T14" fmla="*/ 54 w 164"/>
                              <a:gd name="T15" fmla="*/ 20 h 56"/>
                              <a:gd name="T16" fmla="*/ 82 w 164"/>
                              <a:gd name="T17" fmla="*/ 20 h 56"/>
                              <a:gd name="T18" fmla="*/ 82 w 164"/>
                              <a:gd name="T19" fmla="*/ 20 h 56"/>
                              <a:gd name="T20" fmla="*/ 112 w 164"/>
                              <a:gd name="T21" fmla="*/ 20 h 56"/>
                              <a:gd name="T22" fmla="*/ 122 w 164"/>
                              <a:gd name="T23" fmla="*/ 22 h 56"/>
                              <a:gd name="T24" fmla="*/ 130 w 164"/>
                              <a:gd name="T25" fmla="*/ 26 h 56"/>
                              <a:gd name="T26" fmla="*/ 136 w 164"/>
                              <a:gd name="T27" fmla="*/ 30 h 56"/>
                              <a:gd name="T28" fmla="*/ 140 w 164"/>
                              <a:gd name="T29" fmla="*/ 36 h 56"/>
                              <a:gd name="T30" fmla="*/ 142 w 164"/>
                              <a:gd name="T31" fmla="*/ 46 h 56"/>
                              <a:gd name="T32" fmla="*/ 144 w 164"/>
                              <a:gd name="T33" fmla="*/ 56 h 56"/>
                              <a:gd name="T34" fmla="*/ 164 w 164"/>
                              <a:gd name="T35" fmla="*/ 56 h 56"/>
                              <a:gd name="T36" fmla="*/ 164 w 164"/>
                              <a:gd name="T37" fmla="*/ 56 h 56"/>
                              <a:gd name="T38" fmla="*/ 162 w 164"/>
                              <a:gd name="T39" fmla="*/ 38 h 56"/>
                              <a:gd name="T40" fmla="*/ 156 w 164"/>
                              <a:gd name="T41" fmla="*/ 24 h 56"/>
                              <a:gd name="T42" fmla="*/ 148 w 164"/>
                              <a:gd name="T43" fmla="*/ 14 h 56"/>
                              <a:gd name="T44" fmla="*/ 138 w 164"/>
                              <a:gd name="T45" fmla="*/ 6 h 56"/>
                              <a:gd name="T46" fmla="*/ 126 w 164"/>
                              <a:gd name="T47" fmla="*/ 2 h 56"/>
                              <a:gd name="T48" fmla="*/ 112 w 164"/>
                              <a:gd name="T49" fmla="*/ 0 h 56"/>
                              <a:gd name="T50" fmla="*/ 82 w 164"/>
                              <a:gd name="T51" fmla="*/ 0 h 56"/>
                              <a:gd name="T52" fmla="*/ 82 w 164"/>
                              <a:gd name="T53" fmla="*/ 0 h 56"/>
                              <a:gd name="T54" fmla="*/ 52 w 164"/>
                              <a:gd name="T55" fmla="*/ 0 h 56"/>
                              <a:gd name="T56" fmla="*/ 38 w 164"/>
                              <a:gd name="T57" fmla="*/ 2 h 56"/>
                              <a:gd name="T58" fmla="*/ 26 w 164"/>
                              <a:gd name="T59" fmla="*/ 6 h 56"/>
                              <a:gd name="T60" fmla="*/ 16 w 164"/>
                              <a:gd name="T61" fmla="*/ 14 h 56"/>
                              <a:gd name="T62" fmla="*/ 8 w 164"/>
                              <a:gd name="T63" fmla="*/ 24 h 56"/>
                              <a:gd name="T64" fmla="*/ 2 w 164"/>
                              <a:gd name="T65" fmla="*/ 38 h 56"/>
                              <a:gd name="T66" fmla="*/ 0 w 164"/>
                              <a:gd name="T67" fmla="*/ 56 h 56"/>
                              <a:gd name="T68" fmla="*/ 20 w 164"/>
                              <a:gd name="T69" fmla="*/ 56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56">
                                <a:moveTo>
                                  <a:pt x="20" y="56"/>
                                </a:moveTo>
                                <a:lnTo>
                                  <a:pt x="20" y="56"/>
                                </a:lnTo>
                                <a:lnTo>
                                  <a:pt x="22" y="46"/>
                                </a:lnTo>
                                <a:lnTo>
                                  <a:pt x="26" y="36"/>
                                </a:lnTo>
                                <a:lnTo>
                                  <a:pt x="30" y="30"/>
                                </a:lnTo>
                                <a:lnTo>
                                  <a:pt x="36" y="26"/>
                                </a:lnTo>
                                <a:lnTo>
                                  <a:pt x="42" y="22"/>
                                </a:lnTo>
                                <a:lnTo>
                                  <a:pt x="54" y="20"/>
                                </a:lnTo>
                                <a:lnTo>
                                  <a:pt x="82" y="20"/>
                                </a:lnTo>
                                <a:lnTo>
                                  <a:pt x="82" y="20"/>
                                </a:lnTo>
                                <a:lnTo>
                                  <a:pt x="112" y="20"/>
                                </a:lnTo>
                                <a:lnTo>
                                  <a:pt x="122" y="22"/>
                                </a:lnTo>
                                <a:lnTo>
                                  <a:pt x="130" y="26"/>
                                </a:lnTo>
                                <a:lnTo>
                                  <a:pt x="136" y="30"/>
                                </a:lnTo>
                                <a:lnTo>
                                  <a:pt x="140" y="36"/>
                                </a:lnTo>
                                <a:lnTo>
                                  <a:pt x="142" y="46"/>
                                </a:lnTo>
                                <a:lnTo>
                                  <a:pt x="144" y="56"/>
                                </a:lnTo>
                                <a:lnTo>
                                  <a:pt x="164" y="56"/>
                                </a:lnTo>
                                <a:lnTo>
                                  <a:pt x="164" y="56"/>
                                </a:lnTo>
                                <a:lnTo>
                                  <a:pt x="162" y="38"/>
                                </a:lnTo>
                                <a:lnTo>
                                  <a:pt x="156" y="24"/>
                                </a:lnTo>
                                <a:lnTo>
                                  <a:pt x="148" y="14"/>
                                </a:lnTo>
                                <a:lnTo>
                                  <a:pt x="138" y="6"/>
                                </a:lnTo>
                                <a:lnTo>
                                  <a:pt x="126" y="2"/>
                                </a:lnTo>
                                <a:lnTo>
                                  <a:pt x="112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52" y="0"/>
                                </a:lnTo>
                                <a:lnTo>
                                  <a:pt x="38" y="2"/>
                                </a:lnTo>
                                <a:lnTo>
                                  <a:pt x="26" y="6"/>
                                </a:lnTo>
                                <a:lnTo>
                                  <a:pt x="16" y="14"/>
                                </a:lnTo>
                                <a:lnTo>
                                  <a:pt x="8" y="24"/>
                                </a:lnTo>
                                <a:lnTo>
                                  <a:pt x="2" y="38"/>
                                </a:lnTo>
                                <a:lnTo>
                                  <a:pt x="0" y="56"/>
                                </a:lnTo>
                                <a:lnTo>
                                  <a:pt x="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F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6B32" w:rsidRDefault="00336B32" w:rsidP="008D27BD"/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81" name="TextBox 50"/>
                      <wps:cNvSpPr txBox="1"/>
                      <wps:spPr>
                        <a:xfrm rot="16200000">
                          <a:off x="-196457" y="196457"/>
                          <a:ext cx="563729" cy="17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36B32" w:rsidRDefault="00336B32" w:rsidP="008D27B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cstheme="minorBidi"/>
                                <w:color w:val="A6A6A6" w:themeColor="background1" w:themeShade="A6"/>
                                <w:kern w:val="24"/>
                                <w:sz w:val="10"/>
                                <w:szCs w:val="10"/>
                              </w:rPr>
                              <w:t>strictly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82" name="TextBox 51"/>
                      <wps:cNvSpPr txBox="1"/>
                      <wps:spPr>
                        <a:xfrm>
                          <a:off x="22611" y="470163"/>
                          <a:ext cx="851853" cy="18158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36B32" w:rsidRDefault="00336B32" w:rsidP="008D27B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cstheme="minorBidi"/>
                                <w:color w:val="FF0000"/>
                                <w:kern w:val="24"/>
                                <w:sz w:val="12"/>
                                <w:szCs w:val="12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526FDC" id="Group 48" o:spid="_x0000_s1028" style="position:absolute;margin-left:-25.1pt;margin-top:-17.55pt;width:68.85pt;height:51.3pt;z-index:251672064" coordsize="8744,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">
              <v:group id="Group 76" o:spid="_x0000_s1029" style="position:absolute;left:1573;width:4899;height:4956" coordorigin="1573" coordsize="5461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<v:shape id="Freeform 79" o:spid="_x0000_s1030" style="position:absolute;left:1573;top:984;width:5461;height:4540;visibility:visible;mso-wrap-style:square;v-text-anchor:top" coordsize="344,2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nIr8QA&#10;AADbAAAADwAAAGRycy9kb3ducmV2LnhtbESPQWvCQBSE70L/w/IKvZlNczA2ukopiL1UqhbE2yP7&#10;TEKzb0P2qam/vlsoeBxm5htmvhxcqy7Uh8azgeckBUVcettwZeBrvxpPQQVBtth6JgM/FGC5eBjN&#10;sbD+ylu67KRSEcKhQAO1SFdoHcqaHIbEd8TRO/neoUTZV9r2eI1w1+osTSfaYcNxocaO3moqv3dn&#10;Z6D6HOTDrTfn5nibSJ6X2SHrnDFPj8PrDJTQIPfwf/vdGshf4O9L/AF6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ZyK/EAAAA2wAAAA8AAAAAAAAAAAAAAAAAmAIAAGRycy9k&#10;b3ducmV2LnhtbFBLBQYAAAAABAAEAPUAAACJAwAAAAA=&#10;" adj="-11796480,,5400" path="m288,l56,r,l44,2,34,6,24,10r-8,8l10,26,4,36,2,46,,58,,230r,l2,242r2,10l10,262r6,8l24,278r10,4l44,286r12,l288,286r,l300,286r10,-4l320,278r8,-8l334,262r6,-10l344,242r,-12l344,58r,l344,46,340,36,334,26r-6,-8l320,10,310,6,300,2,288,r,xm126,228r22,-86l148,142r-4,-6l138,130r-2,-8l134,112r,l136,106r2,-8l142,92r4,-4l152,82r6,-2l164,78r8,-2l172,76r6,2l186,80r6,2l198,88r4,4l204,98r4,8l208,112r,l206,120r-2,8l200,134r-4,6l220,228r-94,xe" fillcolor="#e31f23" stroked="f">
                  <v:stroke joinstyle="round"/>
                  <v:formulas/>
                  <v:path arrowok="t" o:connecttype="custom" o:connectlocs="88900,0;69850,3175;38100,15875;15875,41275;3175,73025;0,365125;3175,384175;15875,415925;38100,441325;69850,454025;457200,454025;476250,454025;508000,441325;530225,415925;546100,384175;546100,92075;546100,73025;530225,41275;508000,15875;476250,3175;457200,0;234950,225425;228600,215900;215900,193675;212725,177800;219075,155575;231775,139700;250825,127000;273050,120650;282575,123825;304800,130175;320675,146050;330200,168275;330200,177800;323850,203200;311150,222250;200025,361950" o:connectangles="0,0,0,0,0,0,0,0,0,0,0,0,0,0,0,0,0,0,0,0,0,0,0,0,0,0,0,0,0,0,0,0,0,0,0,0,0" textboxrect="0,0,344,286"/>
                  <o:lock v:ext="edit" verticies="t"/>
                  <v:textbox>
                    <w:txbxContent>
                      <w:p w:rsidR="00336B32" w:rsidRDefault="00336B32" w:rsidP="008D27BD"/>
                    </w:txbxContent>
                  </v:textbox>
                </v:shape>
                <v:shape id="Freeform 80" o:spid="_x0000_s1031" style="position:absolute;left:3001;width:2604;height:889;visibility:visible;mso-wrap-style:square;v-text-anchor:top" coordsize="164,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2G8EA&#10;AADbAAAADwAAAGRycy9kb3ducmV2LnhtbERPy4rCMBTdC/5DuIIb0VRBqR2j+EAdcDWOuL7T3Gk7&#10;Nje1iVr/frIQXB7Oe7ZoTCnuVLvCsoLhIAJBnFpdcKbg9L3txyCcR9ZYWiYFT3KwmLdbM0y0ffAX&#10;3Y8+EyGEXYIKcu+rREqX5mTQDWxFHLhfWxv0AdaZ1DU+Qrgp5SiKJtJgwaEhx4rWOaWX480o2GeH&#10;5f7vcpXxamx/qt7mvJumRqlup1l+gPDU+Lf45f7UCuKwPnw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CthvBAAAA2wAAAA8AAAAAAAAAAAAAAAAAmAIAAGRycy9kb3du&#10;cmV2LnhtbFBLBQYAAAAABAAEAPUAAACGAwAAAAA=&#10;" adj="-11796480,,5400" path="m20,56r,l22,46,26,36r4,-6l36,26r6,-4l54,20r28,l82,20r30,l122,22r8,4l136,30r4,6l142,46r2,10l164,56r,l162,38,156,24,148,14,138,6,126,2,112,,82,r,l52,,38,2,26,6,16,14,8,24,2,38,,56r20,xe" fillcolor="#e31f23" stroked="f">
                  <v:stroke joinstyle="round"/>
                  <v:formulas/>
                  <v:path arrowok="t" o:connecttype="custom" o:connectlocs="31750,88900;31750,88900;34925,73025;41275,57150;47625,47625;57150,41275;66675,34925;85725,31750;130175,31750;130175,31750;177800,31750;193675,34925;206375,41275;215900,47625;222250,57150;225425,73025;228600,88900;260350,88900;260350,88900;257175,60325;247650,38100;234950,22225;219075,9525;200025,3175;177800,0;130175,0;130175,0;82550,0;60325,3175;41275,9525;25400,22225;12700,38100;3175,60325;0,88900;31750,88900" o:connectangles="0,0,0,0,0,0,0,0,0,0,0,0,0,0,0,0,0,0,0,0,0,0,0,0,0,0,0,0,0,0,0,0,0,0,0" textboxrect="0,0,164,56"/>
                  <v:textbox>
                    <w:txbxContent>
                      <w:p w:rsidR="00336B32" w:rsidRDefault="00336B32" w:rsidP="008D27BD"/>
                    </w:txbxContent>
                  </v:textbox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0" o:spid="_x0000_s1032" type="#_x0000_t202" style="position:absolute;left:-1965;top:1965;width:5637;height:170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ejnsEA&#10;AADbAAAADwAAAGRycy9kb3ducmV2LnhtbESPQYvCMBSE7wv+h/AEL4umKitSjSKCIF5Erfdn82yL&#10;zUtpYq3+eiMIexxm5htmvmxNKRqqXWFZwXAQgSBOrS44U5CcNv0pCOeRNZaWScGTHCwXnZ85xto+&#10;+EDN0WciQNjFqCD3voqldGlOBt3AVsTBu9raoA+yzqSu8RHgppSjKJpIgwWHhRwrWueU3o53o+D3&#10;uk6e553dvyaGkr9Lo4tx4pXqddvVDISn1v+Hv+2tVjAdwudL+AF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Xo57BAAAA2wAAAA8AAAAAAAAAAAAAAAAAmAIAAGRycy9kb3du&#10;cmV2LnhtbFBLBQYAAAAABAAEAPUAAACGAwAAAAA=&#10;" filled="f" stroked="f">
                <v:textbox style="mso-fit-shape-to-text:t">
                  <w:txbxContent>
                    <w:p w:rsidR="00336B32" w:rsidRDefault="00336B32" w:rsidP="008D27BD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cstheme="minorBidi"/>
                          <w:color w:val="A6A6A6" w:themeColor="background1" w:themeShade="A6"/>
                          <w:kern w:val="24"/>
                          <w:sz w:val="10"/>
                          <w:szCs w:val="10"/>
                        </w:rPr>
                        <w:t>strictly</w:t>
                      </w:r>
                    </w:p>
                  </w:txbxContent>
                </v:textbox>
              </v:shape>
              <v:shape id="TextBox 51" o:spid="_x0000_s1033" type="#_x0000_t202" style="position:absolute;left:226;top:4701;width:8518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fJU8EA&#10;AADbAAAADwAAAGRycy9kb3ducmV2LnhtbESPQWvCQBSE7wX/w/IEb3WjoEh0FakteOhFjfdH9pkN&#10;zb4N2aeJ/75bKHgcZuYbZrMbfKMe1MU6sIHZNANFXAZbc2WguHy9r0BFQbbYBCYDT4qw247eNpjb&#10;0POJHmepVIJwzNGAE2lzrWPpyGOchpY4ebfQeZQku0rbDvsE942eZ9lSe6w5LThs6cNR+XO+ewMi&#10;dj97Fp8+Hq/D96F3WbnAwpjJeNivQQkN8gr/t4/WwGoOf1/SD9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XyVPBAAAA2wAAAA8AAAAAAAAAAAAAAAAAmAIAAGRycy9kb3du&#10;cmV2LnhtbFBLBQYAAAAABAAEAPUAAACGAwAAAAA=&#10;" filled="f" stroked="f">
                <v:textbox style="mso-fit-shape-to-text:t">
                  <w:txbxContent>
                    <w:p w:rsidR="00336B32" w:rsidRDefault="00336B32" w:rsidP="008D27BD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cstheme="minorBidi"/>
                          <w:color w:val="FF0000"/>
                          <w:kern w:val="24"/>
                          <w:sz w:val="12"/>
                          <w:szCs w:val="12"/>
                        </w:rPr>
                        <w:t>CONFIDENTIAL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6B32" w:rsidRDefault="00336B32">
    <w:pPr>
      <w:pStyle w:val="Header"/>
    </w:pPr>
    <w:r w:rsidRPr="003B00AD"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300D8BB1" wp14:editId="12B4D2A1">
              <wp:simplePos x="0" y="0"/>
              <wp:positionH relativeFrom="column">
                <wp:posOffset>-314033</wp:posOffset>
              </wp:positionH>
              <wp:positionV relativeFrom="paragraph">
                <wp:posOffset>-243205</wp:posOffset>
              </wp:positionV>
              <wp:extent cx="873499" cy="654118"/>
              <wp:effectExtent l="0" t="0" r="0" b="0"/>
              <wp:wrapNone/>
              <wp:docPr id="69" name="Group 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3499" cy="654118"/>
                        <a:chOff x="0" y="0"/>
                        <a:chExt cx="873499" cy="654118"/>
                      </a:xfrm>
                    </wpg:grpSpPr>
                    <wpg:grpSp>
                      <wpg:cNvPr id="70" name="Group 70"/>
                      <wpg:cNvGrpSpPr/>
                      <wpg:grpSpPr>
                        <a:xfrm>
                          <a:off x="157321" y="0"/>
                          <a:ext cx="489905" cy="495602"/>
                          <a:chOff x="157321" y="0"/>
                          <a:chExt cx="546100" cy="552450"/>
                        </a:xfrm>
                      </wpg:grpSpPr>
                      <wps:wsp>
                        <wps:cNvPr id="71" name="Freeform 71"/>
                        <wps:cNvSpPr>
                          <a:spLocks noEditPoints="1"/>
                        </wps:cNvSpPr>
                        <wps:spPr bwMode="auto">
                          <a:xfrm>
                            <a:off x="157321" y="98425"/>
                            <a:ext cx="546100" cy="454025"/>
                          </a:xfrm>
                          <a:custGeom>
                            <a:avLst/>
                            <a:gdLst>
                              <a:gd name="T0" fmla="*/ 56 w 344"/>
                              <a:gd name="T1" fmla="*/ 0 h 286"/>
                              <a:gd name="T2" fmla="*/ 44 w 344"/>
                              <a:gd name="T3" fmla="*/ 2 h 286"/>
                              <a:gd name="T4" fmla="*/ 24 w 344"/>
                              <a:gd name="T5" fmla="*/ 10 h 286"/>
                              <a:gd name="T6" fmla="*/ 10 w 344"/>
                              <a:gd name="T7" fmla="*/ 26 h 286"/>
                              <a:gd name="T8" fmla="*/ 2 w 344"/>
                              <a:gd name="T9" fmla="*/ 46 h 286"/>
                              <a:gd name="T10" fmla="*/ 0 w 344"/>
                              <a:gd name="T11" fmla="*/ 230 h 286"/>
                              <a:gd name="T12" fmla="*/ 2 w 344"/>
                              <a:gd name="T13" fmla="*/ 242 h 286"/>
                              <a:gd name="T14" fmla="*/ 10 w 344"/>
                              <a:gd name="T15" fmla="*/ 262 h 286"/>
                              <a:gd name="T16" fmla="*/ 24 w 344"/>
                              <a:gd name="T17" fmla="*/ 278 h 286"/>
                              <a:gd name="T18" fmla="*/ 44 w 344"/>
                              <a:gd name="T19" fmla="*/ 286 h 286"/>
                              <a:gd name="T20" fmla="*/ 288 w 344"/>
                              <a:gd name="T21" fmla="*/ 286 h 286"/>
                              <a:gd name="T22" fmla="*/ 300 w 344"/>
                              <a:gd name="T23" fmla="*/ 286 h 286"/>
                              <a:gd name="T24" fmla="*/ 320 w 344"/>
                              <a:gd name="T25" fmla="*/ 278 h 286"/>
                              <a:gd name="T26" fmla="*/ 334 w 344"/>
                              <a:gd name="T27" fmla="*/ 262 h 286"/>
                              <a:gd name="T28" fmla="*/ 344 w 344"/>
                              <a:gd name="T29" fmla="*/ 242 h 286"/>
                              <a:gd name="T30" fmla="*/ 344 w 344"/>
                              <a:gd name="T31" fmla="*/ 58 h 286"/>
                              <a:gd name="T32" fmla="*/ 344 w 344"/>
                              <a:gd name="T33" fmla="*/ 46 h 286"/>
                              <a:gd name="T34" fmla="*/ 334 w 344"/>
                              <a:gd name="T35" fmla="*/ 26 h 286"/>
                              <a:gd name="T36" fmla="*/ 320 w 344"/>
                              <a:gd name="T37" fmla="*/ 10 h 286"/>
                              <a:gd name="T38" fmla="*/ 300 w 344"/>
                              <a:gd name="T39" fmla="*/ 2 h 286"/>
                              <a:gd name="T40" fmla="*/ 288 w 344"/>
                              <a:gd name="T41" fmla="*/ 0 h 286"/>
                              <a:gd name="T42" fmla="*/ 148 w 344"/>
                              <a:gd name="T43" fmla="*/ 142 h 286"/>
                              <a:gd name="T44" fmla="*/ 144 w 344"/>
                              <a:gd name="T45" fmla="*/ 136 h 286"/>
                              <a:gd name="T46" fmla="*/ 136 w 344"/>
                              <a:gd name="T47" fmla="*/ 122 h 286"/>
                              <a:gd name="T48" fmla="*/ 134 w 344"/>
                              <a:gd name="T49" fmla="*/ 112 h 286"/>
                              <a:gd name="T50" fmla="*/ 138 w 344"/>
                              <a:gd name="T51" fmla="*/ 98 h 286"/>
                              <a:gd name="T52" fmla="*/ 146 w 344"/>
                              <a:gd name="T53" fmla="*/ 88 h 286"/>
                              <a:gd name="T54" fmla="*/ 158 w 344"/>
                              <a:gd name="T55" fmla="*/ 80 h 286"/>
                              <a:gd name="T56" fmla="*/ 172 w 344"/>
                              <a:gd name="T57" fmla="*/ 76 h 286"/>
                              <a:gd name="T58" fmla="*/ 178 w 344"/>
                              <a:gd name="T59" fmla="*/ 78 h 286"/>
                              <a:gd name="T60" fmla="*/ 192 w 344"/>
                              <a:gd name="T61" fmla="*/ 82 h 286"/>
                              <a:gd name="T62" fmla="*/ 202 w 344"/>
                              <a:gd name="T63" fmla="*/ 92 h 286"/>
                              <a:gd name="T64" fmla="*/ 208 w 344"/>
                              <a:gd name="T65" fmla="*/ 106 h 286"/>
                              <a:gd name="T66" fmla="*/ 208 w 344"/>
                              <a:gd name="T67" fmla="*/ 112 h 286"/>
                              <a:gd name="T68" fmla="*/ 204 w 344"/>
                              <a:gd name="T69" fmla="*/ 128 h 286"/>
                              <a:gd name="T70" fmla="*/ 196 w 344"/>
                              <a:gd name="T71" fmla="*/ 140 h 286"/>
                              <a:gd name="T72" fmla="*/ 126 w 344"/>
                              <a:gd name="T73" fmla="*/ 228 h 2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344" h="286">
                                <a:moveTo>
                                  <a:pt x="288" y="0"/>
                                </a:move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lnTo>
                                  <a:pt x="44" y="2"/>
                                </a:lnTo>
                                <a:lnTo>
                                  <a:pt x="34" y="6"/>
                                </a:lnTo>
                                <a:lnTo>
                                  <a:pt x="24" y="10"/>
                                </a:lnTo>
                                <a:lnTo>
                                  <a:pt x="16" y="18"/>
                                </a:lnTo>
                                <a:lnTo>
                                  <a:pt x="10" y="26"/>
                                </a:lnTo>
                                <a:lnTo>
                                  <a:pt x="4" y="36"/>
                                </a:lnTo>
                                <a:lnTo>
                                  <a:pt x="2" y="46"/>
                                </a:lnTo>
                                <a:lnTo>
                                  <a:pt x="0" y="58"/>
                                </a:lnTo>
                                <a:lnTo>
                                  <a:pt x="0" y="230"/>
                                </a:lnTo>
                                <a:lnTo>
                                  <a:pt x="0" y="230"/>
                                </a:lnTo>
                                <a:lnTo>
                                  <a:pt x="2" y="242"/>
                                </a:lnTo>
                                <a:lnTo>
                                  <a:pt x="4" y="252"/>
                                </a:lnTo>
                                <a:lnTo>
                                  <a:pt x="10" y="262"/>
                                </a:lnTo>
                                <a:lnTo>
                                  <a:pt x="16" y="270"/>
                                </a:lnTo>
                                <a:lnTo>
                                  <a:pt x="24" y="278"/>
                                </a:lnTo>
                                <a:lnTo>
                                  <a:pt x="34" y="282"/>
                                </a:lnTo>
                                <a:lnTo>
                                  <a:pt x="44" y="286"/>
                                </a:lnTo>
                                <a:lnTo>
                                  <a:pt x="56" y="286"/>
                                </a:lnTo>
                                <a:lnTo>
                                  <a:pt x="288" y="286"/>
                                </a:lnTo>
                                <a:lnTo>
                                  <a:pt x="288" y="286"/>
                                </a:lnTo>
                                <a:lnTo>
                                  <a:pt x="300" y="286"/>
                                </a:lnTo>
                                <a:lnTo>
                                  <a:pt x="310" y="282"/>
                                </a:lnTo>
                                <a:lnTo>
                                  <a:pt x="320" y="278"/>
                                </a:lnTo>
                                <a:lnTo>
                                  <a:pt x="328" y="270"/>
                                </a:lnTo>
                                <a:lnTo>
                                  <a:pt x="334" y="262"/>
                                </a:lnTo>
                                <a:lnTo>
                                  <a:pt x="340" y="252"/>
                                </a:lnTo>
                                <a:lnTo>
                                  <a:pt x="344" y="242"/>
                                </a:lnTo>
                                <a:lnTo>
                                  <a:pt x="344" y="230"/>
                                </a:lnTo>
                                <a:lnTo>
                                  <a:pt x="344" y="58"/>
                                </a:lnTo>
                                <a:lnTo>
                                  <a:pt x="344" y="58"/>
                                </a:lnTo>
                                <a:lnTo>
                                  <a:pt x="344" y="46"/>
                                </a:lnTo>
                                <a:lnTo>
                                  <a:pt x="340" y="36"/>
                                </a:lnTo>
                                <a:lnTo>
                                  <a:pt x="334" y="26"/>
                                </a:lnTo>
                                <a:lnTo>
                                  <a:pt x="328" y="18"/>
                                </a:lnTo>
                                <a:lnTo>
                                  <a:pt x="320" y="10"/>
                                </a:lnTo>
                                <a:lnTo>
                                  <a:pt x="310" y="6"/>
                                </a:lnTo>
                                <a:lnTo>
                                  <a:pt x="300" y="2"/>
                                </a:lnTo>
                                <a:lnTo>
                                  <a:pt x="288" y="0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126" y="228"/>
                                </a:moveTo>
                                <a:lnTo>
                                  <a:pt x="148" y="142"/>
                                </a:lnTo>
                                <a:lnTo>
                                  <a:pt x="148" y="142"/>
                                </a:lnTo>
                                <a:lnTo>
                                  <a:pt x="144" y="136"/>
                                </a:lnTo>
                                <a:lnTo>
                                  <a:pt x="138" y="130"/>
                                </a:lnTo>
                                <a:lnTo>
                                  <a:pt x="136" y="122"/>
                                </a:lnTo>
                                <a:lnTo>
                                  <a:pt x="134" y="112"/>
                                </a:lnTo>
                                <a:lnTo>
                                  <a:pt x="134" y="112"/>
                                </a:lnTo>
                                <a:lnTo>
                                  <a:pt x="136" y="106"/>
                                </a:lnTo>
                                <a:lnTo>
                                  <a:pt x="138" y="98"/>
                                </a:lnTo>
                                <a:lnTo>
                                  <a:pt x="142" y="92"/>
                                </a:lnTo>
                                <a:lnTo>
                                  <a:pt x="146" y="88"/>
                                </a:lnTo>
                                <a:lnTo>
                                  <a:pt x="152" y="82"/>
                                </a:lnTo>
                                <a:lnTo>
                                  <a:pt x="158" y="80"/>
                                </a:lnTo>
                                <a:lnTo>
                                  <a:pt x="164" y="78"/>
                                </a:lnTo>
                                <a:lnTo>
                                  <a:pt x="172" y="76"/>
                                </a:lnTo>
                                <a:lnTo>
                                  <a:pt x="172" y="76"/>
                                </a:lnTo>
                                <a:lnTo>
                                  <a:pt x="178" y="78"/>
                                </a:lnTo>
                                <a:lnTo>
                                  <a:pt x="186" y="80"/>
                                </a:lnTo>
                                <a:lnTo>
                                  <a:pt x="192" y="82"/>
                                </a:lnTo>
                                <a:lnTo>
                                  <a:pt x="198" y="88"/>
                                </a:lnTo>
                                <a:lnTo>
                                  <a:pt x="202" y="92"/>
                                </a:lnTo>
                                <a:lnTo>
                                  <a:pt x="204" y="98"/>
                                </a:lnTo>
                                <a:lnTo>
                                  <a:pt x="208" y="106"/>
                                </a:lnTo>
                                <a:lnTo>
                                  <a:pt x="208" y="112"/>
                                </a:lnTo>
                                <a:lnTo>
                                  <a:pt x="208" y="112"/>
                                </a:lnTo>
                                <a:lnTo>
                                  <a:pt x="206" y="120"/>
                                </a:lnTo>
                                <a:lnTo>
                                  <a:pt x="204" y="128"/>
                                </a:lnTo>
                                <a:lnTo>
                                  <a:pt x="200" y="134"/>
                                </a:lnTo>
                                <a:lnTo>
                                  <a:pt x="196" y="140"/>
                                </a:lnTo>
                                <a:lnTo>
                                  <a:pt x="220" y="228"/>
                                </a:lnTo>
                                <a:lnTo>
                                  <a:pt x="126" y="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F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6B32" w:rsidRDefault="00336B32" w:rsidP="008D27BD"/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300196" y="0"/>
                            <a:ext cx="260350" cy="88900"/>
                          </a:xfrm>
                          <a:custGeom>
                            <a:avLst/>
                            <a:gdLst>
                              <a:gd name="T0" fmla="*/ 20 w 164"/>
                              <a:gd name="T1" fmla="*/ 56 h 56"/>
                              <a:gd name="T2" fmla="*/ 20 w 164"/>
                              <a:gd name="T3" fmla="*/ 56 h 56"/>
                              <a:gd name="T4" fmla="*/ 22 w 164"/>
                              <a:gd name="T5" fmla="*/ 46 h 56"/>
                              <a:gd name="T6" fmla="*/ 26 w 164"/>
                              <a:gd name="T7" fmla="*/ 36 h 56"/>
                              <a:gd name="T8" fmla="*/ 30 w 164"/>
                              <a:gd name="T9" fmla="*/ 30 h 56"/>
                              <a:gd name="T10" fmla="*/ 36 w 164"/>
                              <a:gd name="T11" fmla="*/ 26 h 56"/>
                              <a:gd name="T12" fmla="*/ 42 w 164"/>
                              <a:gd name="T13" fmla="*/ 22 h 56"/>
                              <a:gd name="T14" fmla="*/ 54 w 164"/>
                              <a:gd name="T15" fmla="*/ 20 h 56"/>
                              <a:gd name="T16" fmla="*/ 82 w 164"/>
                              <a:gd name="T17" fmla="*/ 20 h 56"/>
                              <a:gd name="T18" fmla="*/ 82 w 164"/>
                              <a:gd name="T19" fmla="*/ 20 h 56"/>
                              <a:gd name="T20" fmla="*/ 112 w 164"/>
                              <a:gd name="T21" fmla="*/ 20 h 56"/>
                              <a:gd name="T22" fmla="*/ 122 w 164"/>
                              <a:gd name="T23" fmla="*/ 22 h 56"/>
                              <a:gd name="T24" fmla="*/ 130 w 164"/>
                              <a:gd name="T25" fmla="*/ 26 h 56"/>
                              <a:gd name="T26" fmla="*/ 136 w 164"/>
                              <a:gd name="T27" fmla="*/ 30 h 56"/>
                              <a:gd name="T28" fmla="*/ 140 w 164"/>
                              <a:gd name="T29" fmla="*/ 36 h 56"/>
                              <a:gd name="T30" fmla="*/ 142 w 164"/>
                              <a:gd name="T31" fmla="*/ 46 h 56"/>
                              <a:gd name="T32" fmla="*/ 144 w 164"/>
                              <a:gd name="T33" fmla="*/ 56 h 56"/>
                              <a:gd name="T34" fmla="*/ 164 w 164"/>
                              <a:gd name="T35" fmla="*/ 56 h 56"/>
                              <a:gd name="T36" fmla="*/ 164 w 164"/>
                              <a:gd name="T37" fmla="*/ 56 h 56"/>
                              <a:gd name="T38" fmla="*/ 162 w 164"/>
                              <a:gd name="T39" fmla="*/ 38 h 56"/>
                              <a:gd name="T40" fmla="*/ 156 w 164"/>
                              <a:gd name="T41" fmla="*/ 24 h 56"/>
                              <a:gd name="T42" fmla="*/ 148 w 164"/>
                              <a:gd name="T43" fmla="*/ 14 h 56"/>
                              <a:gd name="T44" fmla="*/ 138 w 164"/>
                              <a:gd name="T45" fmla="*/ 6 h 56"/>
                              <a:gd name="T46" fmla="*/ 126 w 164"/>
                              <a:gd name="T47" fmla="*/ 2 h 56"/>
                              <a:gd name="T48" fmla="*/ 112 w 164"/>
                              <a:gd name="T49" fmla="*/ 0 h 56"/>
                              <a:gd name="T50" fmla="*/ 82 w 164"/>
                              <a:gd name="T51" fmla="*/ 0 h 56"/>
                              <a:gd name="T52" fmla="*/ 82 w 164"/>
                              <a:gd name="T53" fmla="*/ 0 h 56"/>
                              <a:gd name="T54" fmla="*/ 52 w 164"/>
                              <a:gd name="T55" fmla="*/ 0 h 56"/>
                              <a:gd name="T56" fmla="*/ 38 w 164"/>
                              <a:gd name="T57" fmla="*/ 2 h 56"/>
                              <a:gd name="T58" fmla="*/ 26 w 164"/>
                              <a:gd name="T59" fmla="*/ 6 h 56"/>
                              <a:gd name="T60" fmla="*/ 16 w 164"/>
                              <a:gd name="T61" fmla="*/ 14 h 56"/>
                              <a:gd name="T62" fmla="*/ 8 w 164"/>
                              <a:gd name="T63" fmla="*/ 24 h 56"/>
                              <a:gd name="T64" fmla="*/ 2 w 164"/>
                              <a:gd name="T65" fmla="*/ 38 h 56"/>
                              <a:gd name="T66" fmla="*/ 0 w 164"/>
                              <a:gd name="T67" fmla="*/ 56 h 56"/>
                              <a:gd name="T68" fmla="*/ 20 w 164"/>
                              <a:gd name="T69" fmla="*/ 56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56">
                                <a:moveTo>
                                  <a:pt x="20" y="56"/>
                                </a:moveTo>
                                <a:lnTo>
                                  <a:pt x="20" y="56"/>
                                </a:lnTo>
                                <a:lnTo>
                                  <a:pt x="22" y="46"/>
                                </a:lnTo>
                                <a:lnTo>
                                  <a:pt x="26" y="36"/>
                                </a:lnTo>
                                <a:lnTo>
                                  <a:pt x="30" y="30"/>
                                </a:lnTo>
                                <a:lnTo>
                                  <a:pt x="36" y="26"/>
                                </a:lnTo>
                                <a:lnTo>
                                  <a:pt x="42" y="22"/>
                                </a:lnTo>
                                <a:lnTo>
                                  <a:pt x="54" y="20"/>
                                </a:lnTo>
                                <a:lnTo>
                                  <a:pt x="82" y="20"/>
                                </a:lnTo>
                                <a:lnTo>
                                  <a:pt x="82" y="20"/>
                                </a:lnTo>
                                <a:lnTo>
                                  <a:pt x="112" y="20"/>
                                </a:lnTo>
                                <a:lnTo>
                                  <a:pt x="122" y="22"/>
                                </a:lnTo>
                                <a:lnTo>
                                  <a:pt x="130" y="26"/>
                                </a:lnTo>
                                <a:lnTo>
                                  <a:pt x="136" y="30"/>
                                </a:lnTo>
                                <a:lnTo>
                                  <a:pt x="140" y="36"/>
                                </a:lnTo>
                                <a:lnTo>
                                  <a:pt x="142" y="46"/>
                                </a:lnTo>
                                <a:lnTo>
                                  <a:pt x="144" y="56"/>
                                </a:lnTo>
                                <a:lnTo>
                                  <a:pt x="164" y="56"/>
                                </a:lnTo>
                                <a:lnTo>
                                  <a:pt x="164" y="56"/>
                                </a:lnTo>
                                <a:lnTo>
                                  <a:pt x="162" y="38"/>
                                </a:lnTo>
                                <a:lnTo>
                                  <a:pt x="156" y="24"/>
                                </a:lnTo>
                                <a:lnTo>
                                  <a:pt x="148" y="14"/>
                                </a:lnTo>
                                <a:lnTo>
                                  <a:pt x="138" y="6"/>
                                </a:lnTo>
                                <a:lnTo>
                                  <a:pt x="126" y="2"/>
                                </a:lnTo>
                                <a:lnTo>
                                  <a:pt x="112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0"/>
                                </a:lnTo>
                                <a:lnTo>
                                  <a:pt x="52" y="0"/>
                                </a:lnTo>
                                <a:lnTo>
                                  <a:pt x="38" y="2"/>
                                </a:lnTo>
                                <a:lnTo>
                                  <a:pt x="26" y="6"/>
                                </a:lnTo>
                                <a:lnTo>
                                  <a:pt x="16" y="14"/>
                                </a:lnTo>
                                <a:lnTo>
                                  <a:pt x="8" y="24"/>
                                </a:lnTo>
                                <a:lnTo>
                                  <a:pt x="2" y="38"/>
                                </a:lnTo>
                                <a:lnTo>
                                  <a:pt x="0" y="56"/>
                                </a:lnTo>
                                <a:lnTo>
                                  <a:pt x="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1F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6B32" w:rsidRDefault="00336B32" w:rsidP="008D27BD"/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73" name="TextBox 50"/>
                      <wps:cNvSpPr txBox="1"/>
                      <wps:spPr>
                        <a:xfrm rot="16200000">
                          <a:off x="-196457" y="196457"/>
                          <a:ext cx="563729" cy="1708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36B32" w:rsidRDefault="00336B32" w:rsidP="008D27B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Theme="minorHAnsi" w:cstheme="minorBidi"/>
                                <w:color w:val="A6A6A6" w:themeColor="background1" w:themeShade="A6"/>
                                <w:kern w:val="24"/>
                                <w:sz w:val="10"/>
                                <w:szCs w:val="10"/>
                              </w:rPr>
                              <w:t>strictly</w:t>
                            </w:r>
                            <w:proofErr w:type="gram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74" name="TextBox 51"/>
                      <wps:cNvSpPr txBox="1"/>
                      <wps:spPr>
                        <a:xfrm>
                          <a:off x="22599" y="469968"/>
                          <a:ext cx="850900" cy="184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36B32" w:rsidRDefault="00336B32" w:rsidP="008D27B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cstheme="minorBidi"/>
                                <w:color w:val="FF0000"/>
                                <w:kern w:val="24"/>
                                <w:sz w:val="12"/>
                                <w:szCs w:val="12"/>
                              </w:rPr>
                              <w:t>CONFIDENTIAL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0D8BB1" id="_x0000_s1035" style="position:absolute;margin-left:-24.75pt;margin-top:-19.15pt;width:68.8pt;height:51.5pt;z-index:251670016;mso-height-relative:margin" coordsize="8734,6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">
              <v:group id="Group 70" o:spid="_x0000_s1036" style="position:absolute;left:1573;width:4899;height:4956" coordorigin="1573" coordsize="5461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shape id="Freeform 71" o:spid="_x0000_s1037" style="position:absolute;left:1573;top:984;width:5461;height:4540;visibility:visible;mso-wrap-style:square;v-text-anchor:top" coordsize="344,28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/EqcMA&#10;AADbAAAADwAAAGRycy9kb3ducmV2LnhtbESPQWvCQBSE7wX/w/KE3urGHExJXaUIopeK2oJ4e2Rf&#10;k9Ds25B9avTXu4LQ4zAz3zDTee8adaYu1J4NjEcJKOLC25pLAz/fy7d3UEGQLTaeycCVAsxng5cp&#10;5tZfeEfnvZQqQjjkaKASaXOtQ1GRwzDyLXH0fn3nUKLsSm07vES4a3SaJBPtsOa4UGFLi4qKv/3J&#10;GSi3vXy51eZUH28TybIiPaStM+Z12H9+gBLq5T/8bK+tgWwMjy/xB+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/EqcMAAADbAAAADwAAAAAAAAAAAAAAAACYAgAAZHJzL2Rv&#10;d25yZXYueG1sUEsFBgAAAAAEAAQA9QAAAIgDAAAAAA==&#10;" adj="-11796480,,5400" path="m288,l56,r,l44,2,34,6,24,10r-8,8l10,26,4,36,2,46,,58,,230r,l2,242r2,10l10,262r6,8l24,278r10,4l44,286r12,l288,286r,l300,286r10,-4l320,278r8,-8l334,262r6,-10l344,242r,-12l344,58r,l344,46,340,36,334,26r-6,-8l320,10,310,6,300,2,288,r,xm126,228r22,-86l148,142r-4,-6l138,130r-2,-8l134,112r,l136,106r2,-8l142,92r4,-4l152,82r6,-2l164,78r8,-2l172,76r6,2l186,80r6,2l198,88r4,4l204,98r4,8l208,112r,l206,120r-2,8l200,134r-4,6l220,228r-94,xe" fillcolor="#e31f23" stroked="f">
                  <v:stroke joinstyle="round"/>
                  <v:formulas/>
                  <v:path arrowok="t" o:connecttype="custom" o:connectlocs="88900,0;69850,3175;38100,15875;15875,41275;3175,73025;0,365125;3175,384175;15875,415925;38100,441325;69850,454025;457200,454025;476250,454025;508000,441325;530225,415925;546100,384175;546100,92075;546100,73025;530225,41275;508000,15875;476250,3175;457200,0;234950,225425;228600,215900;215900,193675;212725,177800;219075,155575;231775,139700;250825,127000;273050,120650;282575,123825;304800,130175;320675,146050;330200,168275;330200,177800;323850,203200;311150,222250;200025,361950" o:connectangles="0,0,0,0,0,0,0,0,0,0,0,0,0,0,0,0,0,0,0,0,0,0,0,0,0,0,0,0,0,0,0,0,0,0,0,0,0" textboxrect="0,0,344,286"/>
                  <o:lock v:ext="edit" verticies="t"/>
                  <v:textbox>
                    <w:txbxContent>
                      <w:p w:rsidR="00336B32" w:rsidRDefault="00336B32" w:rsidP="008D27BD"/>
                    </w:txbxContent>
                  </v:textbox>
                </v:shape>
                <v:shape id="Freeform 72" o:spid="_x0000_s1038" style="position:absolute;left:3001;width:2604;height:889;visibility:visible;mso-wrap-style:square;v-text-anchor:top" coordsize="164,5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n90MUA&#10;AADbAAAADwAAAGRycy9kb3ducmV2LnhtbESPQWvCQBSE70L/w/IKvYhuKtja6CZopSr01Fg8P7PP&#10;JDX7NmZXjf++KxR6HGbmG2aWdqYWF2pdZVnB8zACQZxbXXGh4Hv7MZiAcB5ZY22ZFNzIQZo89GYY&#10;a3vlL7pkvhABwi5GBaX3TSyly0sy6Ia2IQ7ewbYGfZBtIXWL1wA3tRxF0Ys0WHFYKLGh95LyY3Y2&#10;CtbF53z9czzJyWJs901/uVu95Uapp8duPgXhqfP/4b/2Rit4HcH9S/gBMv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f3QxQAAANsAAAAPAAAAAAAAAAAAAAAAAJgCAABkcnMv&#10;ZG93bnJldi54bWxQSwUGAAAAAAQABAD1AAAAigMAAAAA&#10;" adj="-11796480,,5400" path="m20,56r,l22,46,26,36r4,-6l36,26r6,-4l54,20r28,l82,20r30,l122,22r8,4l136,30r4,6l142,46r2,10l164,56r,l162,38,156,24,148,14,138,6,126,2,112,,82,r,l52,,38,2,26,6,16,14,8,24,2,38,,56r20,xe" fillcolor="#e31f23" stroked="f">
                  <v:stroke joinstyle="round"/>
                  <v:formulas/>
                  <v:path arrowok="t" o:connecttype="custom" o:connectlocs="31750,88900;31750,88900;34925,73025;41275,57150;47625,47625;57150,41275;66675,34925;85725,31750;130175,31750;130175,31750;177800,31750;193675,34925;206375,41275;215900,47625;222250,57150;225425,73025;228600,88900;260350,88900;260350,88900;257175,60325;247650,38100;234950,22225;219075,9525;200025,3175;177800,0;130175,0;130175,0;82550,0;60325,3175;41275,9525;25400,22225;12700,38100;3175,60325;0,88900;31750,88900" o:connectangles="0,0,0,0,0,0,0,0,0,0,0,0,0,0,0,0,0,0,0,0,0,0,0,0,0,0,0,0,0,0,0,0,0,0,0" textboxrect="0,0,164,56"/>
                  <v:textbox>
                    <w:txbxContent>
                      <w:p w:rsidR="00336B32" w:rsidRDefault="00336B32" w:rsidP="008D27BD"/>
                    </w:txbxContent>
                  </v:textbox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0" o:spid="_x0000_s1039" type="#_x0000_t202" style="position:absolute;left:-1965;top:1965;width:5637;height:170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zoVcIA&#10;AADbAAAADwAAAGRycy9kb3ducmV2LnhtbESPT4vCMBTE7wt+h/CEvSyaqviHahQRhGUvotb7s3m2&#10;xealNLHW/fRGEDwOM/MbZrFqTSkaql1hWcGgH4EgTq0uOFOQHLe9GQjnkTWWlknBgxyslp2vBcba&#10;3nlPzcFnIkDYxagg976KpXRpTgZd31bEwbvY2qAPss6krvEe4KaUwyiaSIMFh4UcK9rklF4PN6Pg&#10;57JJHqc/u/ufGErG50YXo8Qr9d1t13MQnlr/Cb/bv1rBdASvL+EH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nOhVwgAAANsAAAAPAAAAAAAAAAAAAAAAAJgCAABkcnMvZG93&#10;bnJldi54bWxQSwUGAAAAAAQABAD1AAAAhwMAAAAA&#10;" filled="f" stroked="f">
                <v:textbox style="mso-fit-shape-to-text:t">
                  <w:txbxContent>
                    <w:p w:rsidR="00336B32" w:rsidRDefault="00336B32" w:rsidP="008D27BD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cstheme="minorBidi"/>
                          <w:color w:val="A6A6A6" w:themeColor="background1" w:themeShade="A6"/>
                          <w:kern w:val="24"/>
                          <w:sz w:val="10"/>
                          <w:szCs w:val="10"/>
                        </w:rPr>
                        <w:t>strictly</w:t>
                      </w:r>
                    </w:p>
                  </w:txbxContent>
                </v:textbox>
              </v:shape>
              <v:shape id="TextBox 51" o:spid="_x0000_s1040" type="#_x0000_t202" style="position:absolute;left:225;top:4699;width:8509;height:18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 filled="f" stroked="f">
                <v:textbox style="mso-fit-shape-to-text:t">
                  <w:txbxContent>
                    <w:p w:rsidR="00336B32" w:rsidRDefault="00336B32" w:rsidP="008D27BD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cstheme="minorBidi"/>
                          <w:color w:val="FF0000"/>
                          <w:kern w:val="24"/>
                          <w:sz w:val="12"/>
                          <w:szCs w:val="12"/>
                        </w:rPr>
                        <w:t>CONFIDENTIAL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61824" behindDoc="0" locked="0" layoutInCell="1" allowOverlap="1" wp14:anchorId="3E012F59" wp14:editId="4E824066">
          <wp:simplePos x="0" y="0"/>
          <wp:positionH relativeFrom="margin">
            <wp:posOffset>4763770</wp:posOffset>
          </wp:positionH>
          <wp:positionV relativeFrom="margin">
            <wp:posOffset>-1492885</wp:posOffset>
          </wp:positionV>
          <wp:extent cx="1944370" cy="624840"/>
          <wp:effectExtent l="0" t="0" r="0" b="3810"/>
          <wp:wrapSquare wrapText="bothSides"/>
          <wp:docPr id="84" name="Imagen 43" descr="Descripción: Comun:02_Clients and prospect:Amadeus:03 Diseño:04 Artes Finales:FA_Amadeus_Logo:FA_Amadeus_Logo_PMS:JPG:FA_Amadeus_Logo_POS_PM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3" descr="Descripción: Comun:02_Clients and prospect:Amadeus:03 Diseño:04 Artes Finales:FA_Amadeus_Logo:FA_Amadeus_Logo_PMS:JPG:FA_Amadeus_Logo_POS_PM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4370" cy="62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0.65pt;height:180.65pt" o:bullet="t">
        <v:imagedata r:id="rId1" o:title="MC900432547[1]"/>
      </v:shape>
    </w:pict>
  </w:numPicBullet>
  <w:abstractNum w:abstractNumId="0" w15:restartNumberingAfterBreak="0">
    <w:nsid w:val="FFFFFF7F"/>
    <w:multiLevelType w:val="singleLevel"/>
    <w:tmpl w:val="EC5AE1C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A69C5F68"/>
    <w:lvl w:ilvl="0">
      <w:start w:val="1"/>
      <w:numFmt w:val="bullet"/>
      <w:pStyle w:val="ListBullet3"/>
      <w:lvlText w:val="●"/>
      <w:lvlJc w:val="left"/>
      <w:pPr>
        <w:ind w:left="926" w:hanging="360"/>
      </w:pPr>
      <w:rPr>
        <w:rFonts w:ascii="Verdana" w:hAnsi="Verdana" w:hint="default"/>
        <w:color w:val="00A9E0" w:themeColor="text2"/>
      </w:rPr>
    </w:lvl>
  </w:abstractNum>
  <w:abstractNum w:abstractNumId="2" w15:restartNumberingAfterBreak="0">
    <w:nsid w:val="FFFFFF83"/>
    <w:multiLevelType w:val="singleLevel"/>
    <w:tmpl w:val="FDD68B4A"/>
    <w:lvl w:ilvl="0">
      <w:start w:val="1"/>
      <w:numFmt w:val="bullet"/>
      <w:pStyle w:val="ListBullet2"/>
      <w:lvlText w:val="●"/>
      <w:lvlJc w:val="left"/>
      <w:pPr>
        <w:ind w:left="643" w:hanging="360"/>
      </w:pPr>
      <w:rPr>
        <w:rFonts w:ascii="Verdana" w:hAnsi="Verdana" w:hint="default"/>
        <w:color w:val="00A9E0" w:themeColor="text2"/>
      </w:rPr>
    </w:lvl>
  </w:abstractNum>
  <w:abstractNum w:abstractNumId="3" w15:restartNumberingAfterBreak="0">
    <w:nsid w:val="FFFFFF89"/>
    <w:multiLevelType w:val="singleLevel"/>
    <w:tmpl w:val="F88EE5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2A405C1"/>
    <w:multiLevelType w:val="hybridMultilevel"/>
    <w:tmpl w:val="FD9608C0"/>
    <w:lvl w:ilvl="0" w:tplc="F6F225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E74FC3"/>
    <w:multiLevelType w:val="hybridMultilevel"/>
    <w:tmpl w:val="64940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514425"/>
    <w:multiLevelType w:val="hybridMultilevel"/>
    <w:tmpl w:val="E9EE0A6A"/>
    <w:lvl w:ilvl="0" w:tplc="09F0B79A">
      <w:start w:val="1"/>
      <w:numFmt w:val="bullet"/>
      <w:pStyle w:val="Bullet"/>
      <w:lvlText w:val="_"/>
      <w:lvlJc w:val="left"/>
      <w:pPr>
        <w:ind w:left="360" w:hanging="360"/>
      </w:pPr>
      <w:rPr>
        <w:rFonts w:ascii="Verdana" w:hAnsi="Verdana" w:hint="default"/>
        <w:b/>
        <w:i w:val="0"/>
        <w:caps w:val="0"/>
        <w:strike w:val="0"/>
        <w:dstrike w:val="0"/>
        <w:vanish w:val="0"/>
        <w:color w:val="00A9E0" w:themeColor="text2"/>
        <w:spacing w:val="0"/>
        <w:w w:val="150"/>
        <w:kern w:val="0"/>
        <w:position w:val="4"/>
        <w:vertAlign w:val="baseline"/>
      </w:rPr>
    </w:lvl>
    <w:lvl w:ilvl="1" w:tplc="5C5EE826">
      <w:start w:val="1"/>
      <w:numFmt w:val="bullet"/>
      <w:lvlText w:val="●"/>
      <w:lvlJc w:val="left"/>
      <w:pPr>
        <w:ind w:left="1440" w:hanging="360"/>
      </w:pPr>
      <w:rPr>
        <w:rFonts w:ascii="Verdana" w:hAnsi="Verdana" w:hint="default"/>
        <w:color w:val="00A9E0" w:themeColor="text2"/>
      </w:rPr>
    </w:lvl>
    <w:lvl w:ilvl="2" w:tplc="B2B09184">
      <w:start w:val="1"/>
      <w:numFmt w:val="bullet"/>
      <w:lvlText w:val="●"/>
      <w:lvlJc w:val="left"/>
      <w:pPr>
        <w:ind w:left="2160" w:hanging="360"/>
      </w:pPr>
      <w:rPr>
        <w:rFonts w:ascii="Verdana" w:hAnsi="Verdana" w:hint="default"/>
        <w:color w:val="00A9E0" w:themeColor="text2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183EC0"/>
    <w:multiLevelType w:val="hybridMultilevel"/>
    <w:tmpl w:val="696A691E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7F445D"/>
    <w:multiLevelType w:val="hybridMultilevel"/>
    <w:tmpl w:val="09127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514E0"/>
    <w:multiLevelType w:val="hybridMultilevel"/>
    <w:tmpl w:val="05A255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F5B4F"/>
    <w:multiLevelType w:val="hybridMultilevel"/>
    <w:tmpl w:val="4A84F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065AE"/>
    <w:multiLevelType w:val="hybridMultilevel"/>
    <w:tmpl w:val="8408C188"/>
    <w:lvl w:ilvl="0" w:tplc="17B26D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B64B44"/>
    <w:multiLevelType w:val="hybridMultilevel"/>
    <w:tmpl w:val="F730A66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B96A4F"/>
    <w:multiLevelType w:val="hybridMultilevel"/>
    <w:tmpl w:val="6A664EDE"/>
    <w:lvl w:ilvl="0" w:tplc="2CD67768">
      <w:start w:val="1"/>
      <w:numFmt w:val="bullet"/>
      <w:lvlText w:val="_"/>
      <w:lvlJc w:val="left"/>
      <w:pPr>
        <w:ind w:left="720" w:hanging="360"/>
      </w:pPr>
      <w:rPr>
        <w:rFonts w:ascii="Verdana" w:hAnsi="Verdan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1001F"/>
    <w:multiLevelType w:val="hybridMultilevel"/>
    <w:tmpl w:val="895AE7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C17377"/>
    <w:multiLevelType w:val="hybridMultilevel"/>
    <w:tmpl w:val="9A983F1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1957B0"/>
    <w:multiLevelType w:val="hybridMultilevel"/>
    <w:tmpl w:val="3FA4D84C"/>
    <w:lvl w:ilvl="0" w:tplc="549A1144">
      <w:start w:val="1"/>
      <w:numFmt w:val="decimal"/>
      <w:lvlText w:val="%1."/>
      <w:lvlJc w:val="left"/>
      <w:pPr>
        <w:tabs>
          <w:tab w:val="num" w:pos="567"/>
        </w:tabs>
        <w:ind w:left="0" w:firstLine="0"/>
      </w:pPr>
      <w:rPr>
        <w:rFonts w:hint="default"/>
        <w:b/>
        <w:i w:val="0"/>
        <w:color w:val="auto"/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0195F34"/>
    <w:multiLevelType w:val="hybridMultilevel"/>
    <w:tmpl w:val="A39ABC9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64F53A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9347A"/>
    <w:multiLevelType w:val="hybridMultilevel"/>
    <w:tmpl w:val="C9C40B4C"/>
    <w:lvl w:ilvl="0" w:tplc="6BB439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bCs/>
        <w:sz w:val="22"/>
        <w:szCs w:val="22"/>
      </w:rPr>
    </w:lvl>
    <w:lvl w:ilvl="1" w:tplc="040EEED2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b/>
        <w:bCs/>
        <w:sz w:val="22"/>
        <w:szCs w:val="22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91330"/>
    <w:multiLevelType w:val="multilevel"/>
    <w:tmpl w:val="D298ADF6"/>
    <w:styleLink w:val="Bulleted"/>
    <w:lvl w:ilvl="0">
      <w:start w:val="1"/>
      <w:numFmt w:val="bullet"/>
      <w:lvlText w:val="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color w:val="1A61A9"/>
        <w:sz w:val="16"/>
        <w:szCs w:val="16"/>
      </w:rPr>
    </w:lvl>
    <w:lvl w:ilvl="1">
      <w:start w:val="1"/>
      <w:numFmt w:val="bullet"/>
      <w:lvlText w:val="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color w:val="1A61A9"/>
        <w:sz w:val="16"/>
        <w:szCs w:val="16"/>
      </w:rPr>
    </w:lvl>
    <w:lvl w:ilvl="2">
      <w:start w:val="1"/>
      <w:numFmt w:val="bullet"/>
      <w:lvlText w:val="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  <w:color w:val="1A61A9"/>
        <w:sz w:val="16"/>
        <w:szCs w:val="16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330796"/>
    <w:multiLevelType w:val="hybridMultilevel"/>
    <w:tmpl w:val="4BC07CF4"/>
    <w:lvl w:ilvl="0" w:tplc="37F4F6A4">
      <w:start w:val="1"/>
      <w:numFmt w:val="decimal"/>
      <w:lvlText w:val="%1."/>
      <w:lvlJc w:val="left"/>
      <w:pPr>
        <w:tabs>
          <w:tab w:val="num" w:pos="567"/>
        </w:tabs>
        <w:ind w:left="0" w:firstLine="0"/>
      </w:pPr>
      <w:rPr>
        <w:rFonts w:hint="default"/>
        <w:b/>
        <w:i w:val="0"/>
        <w:color w:val="auto"/>
        <w:sz w:val="18"/>
        <w:szCs w:val="18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6871258"/>
    <w:multiLevelType w:val="hybridMultilevel"/>
    <w:tmpl w:val="3BB85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0502DA"/>
    <w:multiLevelType w:val="hybridMultilevel"/>
    <w:tmpl w:val="F754D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A64177"/>
    <w:multiLevelType w:val="hybridMultilevel"/>
    <w:tmpl w:val="E15878D6"/>
    <w:lvl w:ilvl="0" w:tplc="7028137E">
      <w:start w:val="1"/>
      <w:numFmt w:val="bullet"/>
      <w:lvlText w:val="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color w:val="1A61A9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16721"/>
    <w:multiLevelType w:val="multilevel"/>
    <w:tmpl w:val="D298ADF6"/>
    <w:numStyleLink w:val="Bulleted"/>
  </w:abstractNum>
  <w:abstractNum w:abstractNumId="25" w15:restartNumberingAfterBreak="0">
    <w:nsid w:val="47E56DC7"/>
    <w:multiLevelType w:val="hybridMultilevel"/>
    <w:tmpl w:val="6DE6AACC"/>
    <w:lvl w:ilvl="0" w:tplc="04090001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26" w15:restartNumberingAfterBreak="0">
    <w:nsid w:val="4E386F78"/>
    <w:multiLevelType w:val="hybridMultilevel"/>
    <w:tmpl w:val="C23ABBE6"/>
    <w:lvl w:ilvl="0" w:tplc="F684BAA0">
      <w:start w:val="1"/>
      <w:numFmt w:val="bullet"/>
      <w:lvlText w:val="_"/>
      <w:lvlJc w:val="left"/>
      <w:pPr>
        <w:ind w:left="360" w:hanging="360"/>
      </w:pPr>
      <w:rPr>
        <w:rFonts w:ascii="Verdana" w:hAnsi="Verdana" w:hint="default"/>
        <w:b/>
        <w:i w:val="0"/>
        <w:caps w:val="0"/>
        <w:strike w:val="0"/>
        <w:dstrike w:val="0"/>
        <w:vanish w:val="0"/>
        <w:color w:val="00A9E0" w:themeColor="text2"/>
        <w:spacing w:val="0"/>
        <w:w w:val="150"/>
        <w:kern w:val="0"/>
        <w:position w:val="4"/>
        <w:vertAlign w:val="baseline"/>
      </w:rPr>
    </w:lvl>
    <w:lvl w:ilvl="1" w:tplc="5F06BC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11590"/>
    <w:multiLevelType w:val="hybridMultilevel"/>
    <w:tmpl w:val="B40A9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0F2F13"/>
    <w:multiLevelType w:val="hybridMultilevel"/>
    <w:tmpl w:val="8EA6E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8CF4D05"/>
    <w:multiLevelType w:val="hybridMultilevel"/>
    <w:tmpl w:val="DF00C12E"/>
    <w:lvl w:ilvl="0" w:tplc="F684BAA0">
      <w:start w:val="1"/>
      <w:numFmt w:val="bullet"/>
      <w:lvlText w:val="_"/>
      <w:lvlJc w:val="left"/>
      <w:pPr>
        <w:ind w:left="360" w:hanging="360"/>
      </w:pPr>
      <w:rPr>
        <w:rFonts w:ascii="Verdana" w:hAnsi="Verdana" w:hint="default"/>
        <w:b/>
        <w:i w:val="0"/>
        <w:caps w:val="0"/>
        <w:strike w:val="0"/>
        <w:dstrike w:val="0"/>
        <w:vanish w:val="0"/>
        <w:color w:val="00A9E0" w:themeColor="text2"/>
        <w:spacing w:val="0"/>
        <w:w w:val="150"/>
        <w:kern w:val="0"/>
        <w:position w:val="4"/>
        <w:vertAlign w:val="baseline"/>
      </w:rPr>
    </w:lvl>
    <w:lvl w:ilvl="1" w:tplc="B38CA692">
      <w:start w:val="1"/>
      <w:numFmt w:val="bullet"/>
      <w:lvlText w:val="●"/>
      <w:lvlJc w:val="left"/>
      <w:pPr>
        <w:ind w:left="1440" w:hanging="360"/>
      </w:pPr>
      <w:rPr>
        <w:rFonts w:ascii="Verdana" w:hAnsi="Verdana" w:hint="default"/>
        <w:color w:val="00A9E0" w:themeColor="text2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D127B7"/>
    <w:multiLevelType w:val="hybridMultilevel"/>
    <w:tmpl w:val="B66AA7F6"/>
    <w:lvl w:ilvl="0" w:tplc="B4442E68">
      <w:start w:val="1"/>
      <w:numFmt w:val="bullet"/>
      <w:lvlText w:val="_"/>
      <w:lvlJc w:val="left"/>
      <w:pPr>
        <w:ind w:left="720" w:hanging="360"/>
      </w:pPr>
      <w:rPr>
        <w:rFonts w:ascii="Verdana" w:hAnsi="Verdana" w:hint="default"/>
        <w:b/>
        <w:i w:val="0"/>
        <w:color w:val="00A9E0" w:themeColor="text2"/>
        <w:spacing w:val="0"/>
        <w:w w:val="150"/>
        <w:kern w:val="16"/>
        <w:position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D47D0"/>
    <w:multiLevelType w:val="hybridMultilevel"/>
    <w:tmpl w:val="79EE1FA6"/>
    <w:lvl w:ilvl="0" w:tplc="FB72E5D4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78885DE8"/>
    <w:multiLevelType w:val="hybridMultilevel"/>
    <w:tmpl w:val="DA021DC2"/>
    <w:lvl w:ilvl="0" w:tplc="6E1ED2D6">
      <w:start w:val="1"/>
      <w:numFmt w:val="bullet"/>
      <w:lvlText w:val=""/>
      <w:lvlJc w:val="left"/>
      <w:pPr>
        <w:tabs>
          <w:tab w:val="num" w:pos="1724"/>
        </w:tabs>
        <w:ind w:left="1440" w:firstLine="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F5A0609"/>
    <w:multiLevelType w:val="hybridMultilevel"/>
    <w:tmpl w:val="8CD8C92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aps w:val="0"/>
        <w:strike w:val="0"/>
        <w:dstrike w:val="0"/>
        <w:vanish w:val="0"/>
        <w:color w:val="00A9E0" w:themeColor="text2"/>
        <w:spacing w:val="0"/>
        <w:w w:val="150"/>
        <w:kern w:val="0"/>
        <w:position w:val="4"/>
        <w:vertAlign w:val="baseline"/>
      </w:rPr>
    </w:lvl>
    <w:lvl w:ilvl="1" w:tplc="67025904">
      <w:start w:val="1"/>
      <w:numFmt w:val="bullet"/>
      <w:lvlText w:val="●"/>
      <w:lvlJc w:val="left"/>
      <w:pPr>
        <w:ind w:left="1440" w:hanging="360"/>
      </w:pPr>
      <w:rPr>
        <w:rFonts w:ascii="Verdana" w:hAnsi="Verdana" w:hint="default"/>
        <w:color w:val="00A9E0" w:themeColor="text2"/>
      </w:rPr>
    </w:lvl>
    <w:lvl w:ilvl="2" w:tplc="0FE663FA">
      <w:start w:val="1"/>
      <w:numFmt w:val="bullet"/>
      <w:lvlText w:val="●"/>
      <w:lvlJc w:val="left"/>
      <w:pPr>
        <w:ind w:left="2160" w:hanging="360"/>
      </w:pPr>
      <w:rPr>
        <w:rFonts w:ascii="Verdana" w:hAnsi="Verdana" w:hint="default"/>
        <w:color w:val="00A9E0" w:themeColor="text2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0"/>
  </w:num>
  <w:num w:numId="3">
    <w:abstractNumId w:val="26"/>
  </w:num>
  <w:num w:numId="4">
    <w:abstractNumId w:val="29"/>
  </w:num>
  <w:num w:numId="5">
    <w:abstractNumId w:val="6"/>
  </w:num>
  <w:num w:numId="6">
    <w:abstractNumId w:val="33"/>
  </w:num>
  <w:num w:numId="7">
    <w:abstractNumId w:val="5"/>
  </w:num>
  <w:num w:numId="8">
    <w:abstractNumId w:val="9"/>
  </w:num>
  <w:num w:numId="9">
    <w:abstractNumId w:val="19"/>
  </w:num>
  <w:num w:numId="10">
    <w:abstractNumId w:val="24"/>
  </w:num>
  <w:num w:numId="11">
    <w:abstractNumId w:val="1"/>
  </w:num>
  <w:num w:numId="12">
    <w:abstractNumId w:val="3"/>
  </w:num>
  <w:num w:numId="13">
    <w:abstractNumId w:val="2"/>
  </w:num>
  <w:num w:numId="14">
    <w:abstractNumId w:val="0"/>
  </w:num>
  <w:num w:numId="15">
    <w:abstractNumId w:val="8"/>
  </w:num>
  <w:num w:numId="16">
    <w:abstractNumId w:val="22"/>
  </w:num>
  <w:num w:numId="17">
    <w:abstractNumId w:val="10"/>
  </w:num>
  <w:num w:numId="18">
    <w:abstractNumId w:val="4"/>
  </w:num>
  <w:num w:numId="19">
    <w:abstractNumId w:val="11"/>
  </w:num>
  <w:num w:numId="20">
    <w:abstractNumId w:val="18"/>
  </w:num>
  <w:num w:numId="21">
    <w:abstractNumId w:val="16"/>
  </w:num>
  <w:num w:numId="22">
    <w:abstractNumId w:val="32"/>
  </w:num>
  <w:num w:numId="23">
    <w:abstractNumId w:val="20"/>
  </w:num>
  <w:num w:numId="24">
    <w:abstractNumId w:val="25"/>
  </w:num>
  <w:num w:numId="25">
    <w:abstractNumId w:val="31"/>
  </w:num>
  <w:num w:numId="26">
    <w:abstractNumId w:val="17"/>
  </w:num>
  <w:num w:numId="27">
    <w:abstractNumId w:val="15"/>
  </w:num>
  <w:num w:numId="28">
    <w:abstractNumId w:val="7"/>
  </w:num>
  <w:num w:numId="29">
    <w:abstractNumId w:val="12"/>
  </w:num>
  <w:num w:numId="30">
    <w:abstractNumId w:val="23"/>
  </w:num>
  <w:num w:numId="31">
    <w:abstractNumId w:val="14"/>
  </w:num>
  <w:num w:numId="32">
    <w:abstractNumId w:val="28"/>
  </w:num>
  <w:num w:numId="33">
    <w:abstractNumId w:val="21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1a61a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EB4"/>
    <w:rsid w:val="00042472"/>
    <w:rsid w:val="000863F3"/>
    <w:rsid w:val="000A0313"/>
    <w:rsid w:val="000B2CA5"/>
    <w:rsid w:val="000B6358"/>
    <w:rsid w:val="0011325E"/>
    <w:rsid w:val="001228DC"/>
    <w:rsid w:val="0013348C"/>
    <w:rsid w:val="00146448"/>
    <w:rsid w:val="001466F6"/>
    <w:rsid w:val="00162B94"/>
    <w:rsid w:val="0017656E"/>
    <w:rsid w:val="00182208"/>
    <w:rsid w:val="001A328F"/>
    <w:rsid w:val="001A6DD9"/>
    <w:rsid w:val="001B0F6A"/>
    <w:rsid w:val="001C2C73"/>
    <w:rsid w:val="001C5A81"/>
    <w:rsid w:val="001E259B"/>
    <w:rsid w:val="00206186"/>
    <w:rsid w:val="0020622B"/>
    <w:rsid w:val="00206BBF"/>
    <w:rsid w:val="002234DA"/>
    <w:rsid w:val="002249DA"/>
    <w:rsid w:val="00241C70"/>
    <w:rsid w:val="00244BB2"/>
    <w:rsid w:val="002511C5"/>
    <w:rsid w:val="002854D2"/>
    <w:rsid w:val="002A3A83"/>
    <w:rsid w:val="002E3731"/>
    <w:rsid w:val="00301979"/>
    <w:rsid w:val="00325133"/>
    <w:rsid w:val="00336B32"/>
    <w:rsid w:val="00354332"/>
    <w:rsid w:val="003667AE"/>
    <w:rsid w:val="00394B0E"/>
    <w:rsid w:val="003952D5"/>
    <w:rsid w:val="003C760B"/>
    <w:rsid w:val="003D028E"/>
    <w:rsid w:val="003D0A52"/>
    <w:rsid w:val="003D2F7E"/>
    <w:rsid w:val="003D3A42"/>
    <w:rsid w:val="003D7F13"/>
    <w:rsid w:val="003E3E64"/>
    <w:rsid w:val="003F2D13"/>
    <w:rsid w:val="00407D41"/>
    <w:rsid w:val="00420767"/>
    <w:rsid w:val="00421087"/>
    <w:rsid w:val="00421C87"/>
    <w:rsid w:val="00424AB5"/>
    <w:rsid w:val="0042703A"/>
    <w:rsid w:val="00433C19"/>
    <w:rsid w:val="00465215"/>
    <w:rsid w:val="00476999"/>
    <w:rsid w:val="004A3066"/>
    <w:rsid w:val="004A332E"/>
    <w:rsid w:val="004B68E2"/>
    <w:rsid w:val="004C43C1"/>
    <w:rsid w:val="004D27A9"/>
    <w:rsid w:val="004D491B"/>
    <w:rsid w:val="004E1139"/>
    <w:rsid w:val="004F7937"/>
    <w:rsid w:val="0050520C"/>
    <w:rsid w:val="00527E72"/>
    <w:rsid w:val="00544FC4"/>
    <w:rsid w:val="00560161"/>
    <w:rsid w:val="00566BDA"/>
    <w:rsid w:val="0057395F"/>
    <w:rsid w:val="005739B4"/>
    <w:rsid w:val="00586C72"/>
    <w:rsid w:val="005D067A"/>
    <w:rsid w:val="005F0A88"/>
    <w:rsid w:val="005F1869"/>
    <w:rsid w:val="006134DC"/>
    <w:rsid w:val="00637AE0"/>
    <w:rsid w:val="00641DA2"/>
    <w:rsid w:val="006437B7"/>
    <w:rsid w:val="00661FE5"/>
    <w:rsid w:val="00672947"/>
    <w:rsid w:val="00675C3C"/>
    <w:rsid w:val="0067792F"/>
    <w:rsid w:val="00682407"/>
    <w:rsid w:val="006914AC"/>
    <w:rsid w:val="00692EB4"/>
    <w:rsid w:val="00697A51"/>
    <w:rsid w:val="006D7CB0"/>
    <w:rsid w:val="006E2554"/>
    <w:rsid w:val="00716C41"/>
    <w:rsid w:val="007559D5"/>
    <w:rsid w:val="007625E0"/>
    <w:rsid w:val="00793199"/>
    <w:rsid w:val="007A1E16"/>
    <w:rsid w:val="007A2E29"/>
    <w:rsid w:val="007A2E32"/>
    <w:rsid w:val="007C2EE4"/>
    <w:rsid w:val="007C3BC1"/>
    <w:rsid w:val="007F7DD0"/>
    <w:rsid w:val="0080700F"/>
    <w:rsid w:val="0084483E"/>
    <w:rsid w:val="008513F7"/>
    <w:rsid w:val="00860140"/>
    <w:rsid w:val="0087588C"/>
    <w:rsid w:val="00876399"/>
    <w:rsid w:val="008937DC"/>
    <w:rsid w:val="00894A19"/>
    <w:rsid w:val="008A3D46"/>
    <w:rsid w:val="008A6D7A"/>
    <w:rsid w:val="008B5708"/>
    <w:rsid w:val="008B72F5"/>
    <w:rsid w:val="008C6B7E"/>
    <w:rsid w:val="008D19FA"/>
    <w:rsid w:val="008D27BD"/>
    <w:rsid w:val="00904A31"/>
    <w:rsid w:val="0092142E"/>
    <w:rsid w:val="009359D6"/>
    <w:rsid w:val="009707BD"/>
    <w:rsid w:val="00977648"/>
    <w:rsid w:val="009B1592"/>
    <w:rsid w:val="009B388F"/>
    <w:rsid w:val="009B53A6"/>
    <w:rsid w:val="009C24A5"/>
    <w:rsid w:val="009C3422"/>
    <w:rsid w:val="00A04E88"/>
    <w:rsid w:val="00A0724D"/>
    <w:rsid w:val="00A0788E"/>
    <w:rsid w:val="00A37DE4"/>
    <w:rsid w:val="00A41685"/>
    <w:rsid w:val="00A64A9B"/>
    <w:rsid w:val="00A66240"/>
    <w:rsid w:val="00A71720"/>
    <w:rsid w:val="00A866DD"/>
    <w:rsid w:val="00AD5C78"/>
    <w:rsid w:val="00AE1761"/>
    <w:rsid w:val="00AF6841"/>
    <w:rsid w:val="00AF78EF"/>
    <w:rsid w:val="00B01BE0"/>
    <w:rsid w:val="00B26F91"/>
    <w:rsid w:val="00B27AA9"/>
    <w:rsid w:val="00BA702B"/>
    <w:rsid w:val="00BB2983"/>
    <w:rsid w:val="00BB7B9D"/>
    <w:rsid w:val="00C307FC"/>
    <w:rsid w:val="00C84F64"/>
    <w:rsid w:val="00CA4D4D"/>
    <w:rsid w:val="00CC4E11"/>
    <w:rsid w:val="00D0293C"/>
    <w:rsid w:val="00D06517"/>
    <w:rsid w:val="00D07E92"/>
    <w:rsid w:val="00D2177B"/>
    <w:rsid w:val="00D22DF1"/>
    <w:rsid w:val="00D2794A"/>
    <w:rsid w:val="00D351A4"/>
    <w:rsid w:val="00D35240"/>
    <w:rsid w:val="00DA2D9E"/>
    <w:rsid w:val="00DA2FCF"/>
    <w:rsid w:val="00DB24FC"/>
    <w:rsid w:val="00DB4C16"/>
    <w:rsid w:val="00DD1539"/>
    <w:rsid w:val="00DE44C8"/>
    <w:rsid w:val="00E50AC5"/>
    <w:rsid w:val="00E7139F"/>
    <w:rsid w:val="00E87868"/>
    <w:rsid w:val="00E93EF0"/>
    <w:rsid w:val="00ED2373"/>
    <w:rsid w:val="00ED4A65"/>
    <w:rsid w:val="00EE1281"/>
    <w:rsid w:val="00EE2DE7"/>
    <w:rsid w:val="00EF3FC2"/>
    <w:rsid w:val="00F1222C"/>
    <w:rsid w:val="00F2133E"/>
    <w:rsid w:val="00F3383F"/>
    <w:rsid w:val="00F561EE"/>
    <w:rsid w:val="00F65027"/>
    <w:rsid w:val="00F72F38"/>
    <w:rsid w:val="00FB5506"/>
    <w:rsid w:val="00FB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1a61a9"/>
    </o:shapedefaults>
    <o:shapelayout v:ext="edit">
      <o:idmap v:ext="edit" data="1"/>
    </o:shapelayout>
  </w:shapeDefaults>
  <w:decimalSymbol w:val="."/>
  <w:listSeparator w:val=","/>
  <w15:docId w15:val="{06D8401E-056C-4806-B3BF-5BEB557CB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Times New Roman" w:hAnsi="Verdana" w:cs="Times New Roman"/>
        <w:sz w:val="18"/>
        <w:szCs w:val="18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 w:qFormat="1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21" w:qFormat="1"/>
    <w:lsdException w:name="Subtle Reference" w:uiPriority="67" w:qFormat="1"/>
    <w:lsdException w:name="Intense Reference" w:uiPriority="68"/>
    <w:lsdException w:name="Book Title" w:uiPriority="69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586C72"/>
  </w:style>
  <w:style w:type="paragraph" w:styleId="Heading1">
    <w:name w:val="heading 1"/>
    <w:basedOn w:val="Normal"/>
    <w:next w:val="Normal"/>
    <w:link w:val="Heading1Char"/>
    <w:autoRedefine/>
    <w:qFormat/>
    <w:rsid w:val="000A0313"/>
    <w:pPr>
      <w:keepNext/>
      <w:tabs>
        <w:tab w:val="num" w:pos="284"/>
      </w:tabs>
      <w:spacing w:before="240" w:after="60"/>
      <w:ind w:left="2268" w:hanging="2268"/>
      <w:outlineLvl w:val="0"/>
    </w:pPr>
    <w:rPr>
      <w:rFonts w:asciiTheme="majorHAnsi" w:eastAsiaTheme="majorEastAsia" w:hAnsiTheme="majorHAnsi" w:cstheme="majorBidi"/>
      <w:b/>
      <w:bCs/>
      <w:color w:val="00A9E0"/>
      <w:sz w:val="22"/>
      <w:szCs w:val="2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42703A"/>
    <w:pPr>
      <w:keepNext/>
      <w:numPr>
        <w:ilvl w:val="1"/>
      </w:numPr>
      <w:tabs>
        <w:tab w:val="num" w:pos="576"/>
      </w:tabs>
      <w:spacing w:before="240" w:after="240"/>
      <w:ind w:left="576" w:hanging="576"/>
      <w:outlineLvl w:val="1"/>
    </w:pPr>
    <w:rPr>
      <w:rFonts w:asciiTheme="majorHAnsi" w:eastAsiaTheme="majorEastAsia" w:hAnsiTheme="majorHAnsi" w:cstheme="majorBidi"/>
      <w:b/>
      <w:bCs/>
      <w:color w:val="00A9E0"/>
      <w:sz w:val="22"/>
      <w:szCs w:val="22"/>
    </w:rPr>
  </w:style>
  <w:style w:type="paragraph" w:styleId="Heading3">
    <w:name w:val="heading 3"/>
    <w:basedOn w:val="Normal"/>
    <w:next w:val="Normal"/>
    <w:link w:val="Heading3Char"/>
    <w:autoRedefine/>
    <w:semiHidden/>
    <w:unhideWhenUsed/>
    <w:qFormat/>
    <w:rsid w:val="00F122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A9E0" w:themeColor="tex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ADDRESS">
    <w:name w:val="ADDRESS"/>
    <w:autoRedefine/>
    <w:qFormat/>
    <w:rsid w:val="00A41685"/>
    <w:pPr>
      <w:spacing w:line="192" w:lineRule="exact"/>
    </w:pPr>
    <w:rPr>
      <w:rFonts w:eastAsia="Times"/>
      <w:noProof/>
      <w:color w:val="000000"/>
      <w:sz w:val="16"/>
      <w:szCs w:val="16"/>
      <w:lang w:eastAsia="es-ES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customStyle="1" w:styleId="BodyText1">
    <w:name w:val="Body Text1"/>
    <w:link w:val="BodyText1Char"/>
    <w:rPr>
      <w:rFonts w:ascii="Arial" w:hAnsi="Arial"/>
      <w:color w:val="000000"/>
      <w:sz w:val="22"/>
      <w:lang w:eastAsia="es-ES"/>
    </w:rPr>
  </w:style>
  <w:style w:type="paragraph" w:customStyle="1" w:styleId="Name">
    <w:name w:val="Name"/>
    <w:basedOn w:val="Normal"/>
    <w:pPr>
      <w:spacing w:after="40" w:line="260" w:lineRule="exact"/>
    </w:pPr>
    <w:rPr>
      <w:b/>
      <w:color w:val="1A61A9"/>
      <w:sz w:val="22"/>
      <w:szCs w:val="22"/>
      <w:lang w:eastAsia="es-ES"/>
    </w:rPr>
  </w:style>
  <w:style w:type="paragraph" w:customStyle="1" w:styleId="JobDepartment">
    <w:name w:val="Job/Department"/>
    <w:basedOn w:val="Normal"/>
    <w:pPr>
      <w:spacing w:line="220" w:lineRule="exact"/>
    </w:pPr>
    <w:rPr>
      <w:lang w:eastAsia="es-ES"/>
    </w:rPr>
  </w:style>
  <w:style w:type="paragraph" w:customStyle="1" w:styleId="TEX1">
    <w:name w:val="TEX 1"/>
    <w:basedOn w:val="Normal"/>
    <w:rPr>
      <w:rFonts w:ascii="Microsoft Sans Serif" w:hAnsi="Microsoft Sans Serif" w:cs="Microsoft Sans Serif"/>
      <w:color w:val="000000"/>
      <w:sz w:val="24"/>
      <w:szCs w:val="24"/>
      <w:lang w:eastAsia="es-ES"/>
    </w:rPr>
  </w:style>
  <w:style w:type="paragraph" w:styleId="BalloonText">
    <w:name w:val="Balloon Text"/>
    <w:basedOn w:val="Normal"/>
    <w:link w:val="BalloonTextChar"/>
    <w:rsid w:val="0084483E"/>
    <w:rPr>
      <w:rFonts w:ascii="Lucida Grande" w:hAnsi="Lucida Grande"/>
    </w:rPr>
  </w:style>
  <w:style w:type="character" w:customStyle="1" w:styleId="BalloonTextChar">
    <w:name w:val="Balloon Text Char"/>
    <w:link w:val="BalloonText"/>
    <w:rsid w:val="0084483E"/>
    <w:rPr>
      <w:rFonts w:ascii="Lucida Grande" w:hAnsi="Lucida Grande"/>
      <w:sz w:val="18"/>
      <w:szCs w:val="18"/>
      <w:lang w:val="en-GB" w:eastAsia="en-GB"/>
    </w:rPr>
  </w:style>
  <w:style w:type="character" w:customStyle="1" w:styleId="Heading1Char">
    <w:name w:val="Heading 1 Char"/>
    <w:basedOn w:val="DefaultParagraphFont"/>
    <w:link w:val="Heading1"/>
    <w:rsid w:val="000A0313"/>
    <w:rPr>
      <w:rFonts w:asciiTheme="majorHAnsi" w:eastAsiaTheme="majorEastAsia" w:hAnsiTheme="majorHAnsi" w:cstheme="majorBidi"/>
      <w:b/>
      <w:bCs/>
      <w:color w:val="00A9E0"/>
      <w:sz w:val="22"/>
      <w:szCs w:val="22"/>
    </w:rPr>
  </w:style>
  <w:style w:type="paragraph" w:styleId="NoSpacing">
    <w:name w:val="No Spacing"/>
    <w:rsid w:val="00B27AA9"/>
  </w:style>
  <w:style w:type="character" w:styleId="Strong">
    <w:name w:val="Strong"/>
    <w:basedOn w:val="DefaultParagraphFont"/>
    <w:qFormat/>
    <w:rsid w:val="00B27AA9"/>
    <w:rPr>
      <w:rFonts w:ascii="Verdana" w:hAnsi="Verdana"/>
      <w:b/>
      <w:bCs/>
    </w:rPr>
  </w:style>
  <w:style w:type="paragraph" w:styleId="Subtitle">
    <w:name w:val="Subtitle"/>
    <w:basedOn w:val="Normal"/>
    <w:next w:val="Normal"/>
    <w:link w:val="SubtitleChar"/>
    <w:qFormat/>
    <w:rsid w:val="008513F7"/>
    <w:pPr>
      <w:numPr>
        <w:ilvl w:val="1"/>
      </w:numPr>
    </w:pPr>
    <w:rPr>
      <w:rFonts w:eastAsiaTheme="majorEastAsia" w:cstheme="majorBidi"/>
      <w:b/>
      <w:iCs/>
      <w:color w:val="00A9E0" w:themeColor="text2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8513F7"/>
    <w:rPr>
      <w:rFonts w:ascii="Verdana" w:eastAsiaTheme="majorEastAsia" w:hAnsi="Verdana" w:cstheme="majorBidi"/>
      <w:b/>
      <w:iCs/>
      <w:color w:val="00A9E0" w:themeColor="text2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qFormat/>
    <w:rsid w:val="00465215"/>
    <w:pPr>
      <w:widowControl w:val="0"/>
      <w:contextualSpacing/>
      <w:jc w:val="right"/>
    </w:pPr>
    <w:rPr>
      <w:rFonts w:eastAsiaTheme="majorEastAsia" w:cstheme="majorBidi"/>
      <w:b/>
      <w:color w:val="005EB8" w:themeColor="text1"/>
      <w:spacing w:val="5"/>
      <w:kern w:val="28"/>
      <w:sz w:val="48"/>
      <w:szCs w:val="52"/>
    </w:rPr>
  </w:style>
  <w:style w:type="character" w:customStyle="1" w:styleId="TitleChar">
    <w:name w:val="Title Char"/>
    <w:basedOn w:val="DefaultParagraphFont"/>
    <w:link w:val="Title"/>
    <w:rsid w:val="00465215"/>
    <w:rPr>
      <w:rFonts w:eastAsiaTheme="majorEastAsia" w:cstheme="majorBidi"/>
      <w:b/>
      <w:color w:val="005EB8" w:themeColor="text1"/>
      <w:spacing w:val="5"/>
      <w:kern w:val="28"/>
      <w:sz w:val="48"/>
      <w:szCs w:val="52"/>
    </w:rPr>
  </w:style>
  <w:style w:type="paragraph" w:styleId="IntenseQuote">
    <w:name w:val="Intense Quote"/>
    <w:basedOn w:val="Normal"/>
    <w:next w:val="Normal"/>
    <w:link w:val="IntenseQuoteChar"/>
    <w:autoRedefine/>
    <w:uiPriority w:val="60"/>
    <w:rsid w:val="00BB2983"/>
    <w:pPr>
      <w:pBdr>
        <w:bottom w:val="single" w:sz="4" w:space="4" w:color="005EB8" w:themeColor="accent1"/>
      </w:pBdr>
      <w:spacing w:before="200" w:after="280"/>
      <w:ind w:left="936" w:right="936"/>
    </w:pPr>
    <w:rPr>
      <w:b/>
      <w:bCs/>
      <w:iCs/>
      <w:color w:val="005EB8" w:themeColor="text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60"/>
    <w:rsid w:val="00BB2983"/>
    <w:rPr>
      <w:rFonts w:ascii="Verdana" w:hAnsi="Verdana"/>
      <w:b/>
      <w:bCs/>
      <w:iCs/>
      <w:color w:val="005EB8" w:themeColor="text1"/>
      <w:sz w:val="28"/>
    </w:rPr>
  </w:style>
  <w:style w:type="character" w:styleId="SubtleEmphasis">
    <w:name w:val="Subtle Emphasis"/>
    <w:aliases w:val="Light blue highlight"/>
    <w:basedOn w:val="DefaultParagraphFont"/>
    <w:uiPriority w:val="65"/>
    <w:qFormat/>
    <w:rsid w:val="0017656E"/>
    <w:rPr>
      <w:rFonts w:ascii="Verdana" w:hAnsi="Verdana"/>
      <w:i w:val="0"/>
      <w:iCs/>
      <w:color w:val="00A9E0" w:themeColor="text2"/>
      <w:sz w:val="18"/>
    </w:rPr>
  </w:style>
  <w:style w:type="character" w:styleId="IntenseEmphasis">
    <w:name w:val="Intense Emphasis"/>
    <w:aliases w:val="Blue color text"/>
    <w:basedOn w:val="DefaultParagraphFont"/>
    <w:uiPriority w:val="21"/>
    <w:qFormat/>
    <w:rsid w:val="008513F7"/>
    <w:rPr>
      <w:rFonts w:ascii="Verdana" w:hAnsi="Verdana"/>
      <w:b w:val="0"/>
      <w:bCs/>
      <w:i w:val="0"/>
      <w:iCs/>
      <w:color w:val="005EB8" w:themeColor="accent1"/>
      <w:sz w:val="18"/>
    </w:rPr>
  </w:style>
  <w:style w:type="character" w:styleId="SubtleReference">
    <w:name w:val="Subtle Reference"/>
    <w:aliases w:val="Cherry highlight"/>
    <w:basedOn w:val="DefaultParagraphFont"/>
    <w:uiPriority w:val="67"/>
    <w:qFormat/>
    <w:rsid w:val="0017656E"/>
    <w:rPr>
      <w:rFonts w:ascii="Verdana" w:hAnsi="Verdana"/>
      <w:b w:val="0"/>
      <w:i w:val="0"/>
      <w:caps w:val="0"/>
      <w:smallCaps w:val="0"/>
      <w:strike w:val="0"/>
      <w:dstrike w:val="0"/>
      <w:vanish w:val="0"/>
      <w:color w:val="CE0058" w:themeColor="accent2"/>
      <w:sz w:val="18"/>
      <w:u w:val="none"/>
      <w:vertAlign w:val="baseline"/>
    </w:rPr>
  </w:style>
  <w:style w:type="character" w:styleId="IntenseReference">
    <w:name w:val="Intense Reference"/>
    <w:aliases w:val="Cherry bold highlight"/>
    <w:basedOn w:val="DefaultParagraphFont"/>
    <w:uiPriority w:val="68"/>
    <w:rsid w:val="0017656E"/>
    <w:rPr>
      <w:rFonts w:ascii="Verdana" w:hAnsi="Verdana"/>
      <w:b/>
      <w:bCs/>
      <w:i w:val="0"/>
      <w:caps w:val="0"/>
      <w:smallCaps w:val="0"/>
      <w:strike w:val="0"/>
      <w:dstrike w:val="0"/>
      <w:vanish w:val="0"/>
      <w:color w:val="CE0058" w:themeColor="accent2"/>
      <w:spacing w:val="5"/>
      <w:u w:val="none"/>
      <w:vertAlign w:val="baseline"/>
    </w:rPr>
  </w:style>
  <w:style w:type="character" w:styleId="BookTitle">
    <w:name w:val="Book Title"/>
    <w:basedOn w:val="DefaultParagraphFont"/>
    <w:uiPriority w:val="69"/>
    <w:rsid w:val="00DB4C16"/>
    <w:rPr>
      <w:rFonts w:ascii="Verdana" w:hAnsi="Verdana"/>
      <w:b/>
      <w:bCs/>
      <w:caps w:val="0"/>
      <w:smallCaps w:val="0"/>
      <w:strike w:val="0"/>
      <w:dstrike w:val="0"/>
      <w:vanish w:val="0"/>
      <w:spacing w:val="5"/>
      <w:vertAlign w:val="baseline"/>
    </w:rPr>
  </w:style>
  <w:style w:type="paragraph" w:styleId="ListParagraph">
    <w:name w:val="List Paragraph"/>
    <w:basedOn w:val="Normal"/>
    <w:uiPriority w:val="34"/>
    <w:qFormat/>
    <w:rsid w:val="00DB4C16"/>
    <w:pPr>
      <w:ind w:left="720"/>
      <w:contextualSpacing/>
    </w:pPr>
  </w:style>
  <w:style w:type="paragraph" w:styleId="Quote">
    <w:name w:val="Quote"/>
    <w:basedOn w:val="Normal"/>
    <w:next w:val="Normal"/>
    <w:link w:val="QuoteChar"/>
    <w:autoRedefine/>
    <w:uiPriority w:val="73"/>
    <w:qFormat/>
    <w:rsid w:val="00DB4C16"/>
    <w:rPr>
      <w:iCs/>
      <w:color w:val="C5BDB3" w:themeColor="background2" w:themeShade="E6"/>
      <w:sz w:val="28"/>
    </w:rPr>
  </w:style>
  <w:style w:type="character" w:customStyle="1" w:styleId="QuoteChar">
    <w:name w:val="Quote Char"/>
    <w:basedOn w:val="DefaultParagraphFont"/>
    <w:link w:val="Quote"/>
    <w:uiPriority w:val="73"/>
    <w:rsid w:val="00DB4C16"/>
    <w:rPr>
      <w:rFonts w:ascii="Verdana" w:hAnsi="Verdana"/>
      <w:iCs/>
      <w:color w:val="C5BDB3" w:themeColor="background2" w:themeShade="E6"/>
      <w:sz w:val="28"/>
    </w:rPr>
  </w:style>
  <w:style w:type="paragraph" w:customStyle="1" w:styleId="Bodycontent">
    <w:name w:val="Body content"/>
    <w:basedOn w:val="BodyText1"/>
    <w:link w:val="BodycontentChar"/>
    <w:autoRedefine/>
    <w:qFormat/>
    <w:rsid w:val="00424AB5"/>
    <w:pPr>
      <w:tabs>
        <w:tab w:val="left" w:pos="10206"/>
      </w:tabs>
      <w:spacing w:line="280" w:lineRule="exact"/>
      <w:ind w:right="34"/>
      <w:jc w:val="both"/>
    </w:pPr>
    <w:rPr>
      <w:rFonts w:ascii="Verdana" w:hAnsi="Verdana" w:cs="Arial"/>
      <w:snapToGrid w:val="0"/>
      <w:sz w:val="18"/>
      <w:szCs w:val="16"/>
      <w:lang w:eastAsia="en-US"/>
    </w:rPr>
  </w:style>
  <w:style w:type="paragraph" w:customStyle="1" w:styleId="Bullet">
    <w:name w:val="Bullet"/>
    <w:basedOn w:val="Bodycontent"/>
    <w:autoRedefine/>
    <w:qFormat/>
    <w:rsid w:val="00424AB5"/>
    <w:pPr>
      <w:widowControl w:val="0"/>
      <w:numPr>
        <w:numId w:val="5"/>
      </w:numPr>
      <w:tabs>
        <w:tab w:val="clear" w:pos="10206"/>
        <w:tab w:val="left" w:pos="6379"/>
      </w:tabs>
      <w:ind w:right="0"/>
      <w:contextualSpacing/>
    </w:pPr>
  </w:style>
  <w:style w:type="character" w:customStyle="1" w:styleId="BodyText1Char">
    <w:name w:val="Body Text1 Char"/>
    <w:basedOn w:val="DefaultParagraphFont"/>
    <w:link w:val="BodyText1"/>
    <w:rsid w:val="006914AC"/>
    <w:rPr>
      <w:rFonts w:ascii="Arial" w:hAnsi="Arial"/>
      <w:color w:val="000000"/>
      <w:sz w:val="22"/>
      <w:lang w:eastAsia="es-ES"/>
    </w:rPr>
  </w:style>
  <w:style w:type="character" w:customStyle="1" w:styleId="BodycontentChar">
    <w:name w:val="Body content Char"/>
    <w:basedOn w:val="BodyText1Char"/>
    <w:link w:val="Bodycontent"/>
    <w:rsid w:val="00424AB5"/>
    <w:rPr>
      <w:rFonts w:ascii="Arial" w:hAnsi="Arial" w:cs="Arial"/>
      <w:snapToGrid w:val="0"/>
      <w:color w:val="000000"/>
      <w:sz w:val="22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F1222C"/>
    <w:rPr>
      <w:rFonts w:asciiTheme="majorHAnsi" w:eastAsiaTheme="majorEastAsia" w:hAnsiTheme="majorHAnsi" w:cstheme="majorBidi"/>
      <w:b/>
      <w:bCs/>
      <w:color w:val="00A9E0" w:themeColor="text2"/>
      <w:sz w:val="20"/>
    </w:rPr>
  </w:style>
  <w:style w:type="paragraph" w:customStyle="1" w:styleId="StyleHeading3Latin10pt">
    <w:name w:val="Style Heading 3 + (Latin) 10 pt"/>
    <w:basedOn w:val="Heading3"/>
    <w:autoRedefine/>
    <w:qFormat/>
    <w:rsid w:val="00ED4A65"/>
    <w:pPr>
      <w:keepNext w:val="0"/>
      <w:keepLines w:val="0"/>
      <w:spacing w:before="0"/>
    </w:pPr>
    <w:rPr>
      <w:rFonts w:ascii="Verdana" w:eastAsia="Times New Roman" w:hAnsi="Verdana" w:cs="Arial"/>
      <w:color w:val="1A61A9"/>
      <w:sz w:val="22"/>
      <w:szCs w:val="22"/>
      <w:lang w:eastAsia="es-ES"/>
    </w:rPr>
  </w:style>
  <w:style w:type="character" w:styleId="PageNumber">
    <w:name w:val="page number"/>
    <w:basedOn w:val="DefaultParagraphFont"/>
    <w:rsid w:val="003667AE"/>
    <w:rPr>
      <w:rFonts w:ascii="Arial" w:hAnsi="Arial"/>
    </w:rPr>
  </w:style>
  <w:style w:type="table" w:styleId="TableGrid">
    <w:name w:val="Table Grid"/>
    <w:basedOn w:val="TableNormal"/>
    <w:rsid w:val="00465215"/>
    <w:rPr>
      <w:rFonts w:ascii="Microsoft Sans Serif" w:hAnsi="Microsoft Sans Serif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dnoteReference">
    <w:name w:val="endnote reference"/>
    <w:basedOn w:val="DefaultParagraphFont"/>
    <w:rsid w:val="00465215"/>
    <w:rPr>
      <w:vertAlign w:val="superscript"/>
    </w:rPr>
  </w:style>
  <w:style w:type="paragraph" w:styleId="TOC1">
    <w:name w:val="toc 1"/>
    <w:basedOn w:val="Bullet"/>
    <w:next w:val="Normal"/>
    <w:autoRedefine/>
    <w:uiPriority w:val="39"/>
    <w:qFormat/>
    <w:rsid w:val="008A6D7A"/>
    <w:pPr>
      <w:tabs>
        <w:tab w:val="clear" w:pos="6379"/>
        <w:tab w:val="left" w:pos="7797"/>
        <w:tab w:val="right" w:pos="10214"/>
      </w:tabs>
      <w:spacing w:after="100"/>
    </w:pPr>
  </w:style>
  <w:style w:type="character" w:customStyle="1" w:styleId="Heading2Char">
    <w:name w:val="Heading 2 Char"/>
    <w:basedOn w:val="DefaultParagraphFont"/>
    <w:link w:val="Heading2"/>
    <w:rsid w:val="0042703A"/>
    <w:rPr>
      <w:rFonts w:asciiTheme="majorHAnsi" w:eastAsiaTheme="majorEastAsia" w:hAnsiTheme="majorHAnsi" w:cstheme="majorBidi"/>
      <w:b/>
      <w:bCs/>
      <w:color w:val="00A9E0"/>
      <w:sz w:val="22"/>
      <w:szCs w:val="22"/>
    </w:rPr>
  </w:style>
  <w:style w:type="numbering" w:customStyle="1" w:styleId="Bulleted">
    <w:name w:val="Bulleted"/>
    <w:basedOn w:val="NoList"/>
    <w:rsid w:val="00ED2373"/>
    <w:pPr>
      <w:numPr>
        <w:numId w:val="9"/>
      </w:numPr>
    </w:pPr>
  </w:style>
  <w:style w:type="paragraph" w:styleId="TOC2">
    <w:name w:val="toc 2"/>
    <w:basedOn w:val="ListBullet2"/>
    <w:next w:val="Normal"/>
    <w:autoRedefine/>
    <w:uiPriority w:val="39"/>
    <w:qFormat/>
    <w:rsid w:val="008A6D7A"/>
    <w:pPr>
      <w:widowControl/>
      <w:tabs>
        <w:tab w:val="clear" w:pos="6379"/>
        <w:tab w:val="left" w:pos="7797"/>
      </w:tabs>
      <w:spacing w:after="100" w:line="240" w:lineRule="auto"/>
      <w:jc w:val="left"/>
    </w:pPr>
  </w:style>
  <w:style w:type="paragraph" w:styleId="TOC3">
    <w:name w:val="toc 3"/>
    <w:basedOn w:val="ListBullet2"/>
    <w:next w:val="ListNumber2"/>
    <w:autoRedefine/>
    <w:uiPriority w:val="39"/>
    <w:qFormat/>
    <w:rsid w:val="008A6D7A"/>
    <w:pPr>
      <w:tabs>
        <w:tab w:val="clear" w:pos="6379"/>
        <w:tab w:val="left" w:pos="7797"/>
      </w:tabs>
      <w:spacing w:after="100"/>
      <w:ind w:left="851"/>
    </w:pPr>
  </w:style>
  <w:style w:type="paragraph" w:styleId="ListBullet2">
    <w:name w:val="List Bullet 2"/>
    <w:basedOn w:val="Bullet"/>
    <w:autoRedefine/>
    <w:qFormat/>
    <w:rsid w:val="00AE1761"/>
    <w:pPr>
      <w:numPr>
        <w:numId w:val="13"/>
      </w:numPr>
    </w:pPr>
  </w:style>
  <w:style w:type="paragraph" w:styleId="ListBullet3">
    <w:name w:val="List Bullet 3"/>
    <w:basedOn w:val="Normal"/>
    <w:autoRedefine/>
    <w:qFormat/>
    <w:rsid w:val="005D067A"/>
    <w:pPr>
      <w:numPr>
        <w:numId w:val="11"/>
      </w:numPr>
      <w:contextualSpacing/>
    </w:pPr>
  </w:style>
  <w:style w:type="paragraph" w:styleId="ListNumber2">
    <w:name w:val="List Number 2"/>
    <w:basedOn w:val="Normal"/>
    <w:rsid w:val="007A2E32"/>
    <w:pPr>
      <w:numPr>
        <w:numId w:val="14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2234DA"/>
    <w:rPr>
      <w:color w:val="005EB8" w:themeColor="hyperlink"/>
      <w:u w:val="single"/>
    </w:rPr>
  </w:style>
  <w:style w:type="paragraph" w:customStyle="1" w:styleId="Feature">
    <w:name w:val="Feature"/>
    <w:basedOn w:val="Normal"/>
    <w:link w:val="FeatureChar"/>
    <w:autoRedefine/>
    <w:qFormat/>
    <w:rsid w:val="005F1869"/>
    <w:pPr>
      <w:spacing w:before="120" w:after="60"/>
      <w:ind w:left="360"/>
      <w:jc w:val="both"/>
      <w:outlineLvl w:val="1"/>
    </w:pPr>
    <w:rPr>
      <w:b/>
    </w:rPr>
  </w:style>
  <w:style w:type="character" w:customStyle="1" w:styleId="FeatureChar">
    <w:name w:val="Feature Char"/>
    <w:link w:val="Feature"/>
    <w:rsid w:val="005F1869"/>
    <w:rPr>
      <w:b/>
    </w:rPr>
  </w:style>
  <w:style w:type="paragraph" w:styleId="BodyText2">
    <w:name w:val="Body Text 2"/>
    <w:basedOn w:val="Normal"/>
    <w:link w:val="BodyText2Char"/>
    <w:rsid w:val="002234DA"/>
    <w:rPr>
      <w:rFonts w:ascii="Arial" w:hAnsi="Arial" w:cs="Arial"/>
      <w:sz w:val="22"/>
      <w:szCs w:val="20"/>
      <w:lang w:val="en-US" w:eastAsia="en-US"/>
    </w:rPr>
  </w:style>
  <w:style w:type="character" w:customStyle="1" w:styleId="BodyText2Char">
    <w:name w:val="Body Text 2 Char"/>
    <w:basedOn w:val="DefaultParagraphFont"/>
    <w:link w:val="BodyText2"/>
    <w:rsid w:val="002234DA"/>
    <w:rPr>
      <w:rFonts w:ascii="Arial" w:hAnsi="Arial" w:cs="Arial"/>
      <w:sz w:val="22"/>
      <w:szCs w:val="20"/>
      <w:lang w:val="en-US" w:eastAsia="en-US"/>
    </w:rPr>
  </w:style>
  <w:style w:type="character" w:customStyle="1" w:styleId="left">
    <w:name w:val="left"/>
    <w:basedOn w:val="DefaultParagraphFont"/>
    <w:rsid w:val="002234DA"/>
  </w:style>
  <w:style w:type="paragraph" w:styleId="PlainText">
    <w:name w:val="Plain Text"/>
    <w:basedOn w:val="Normal"/>
    <w:link w:val="PlainTextChar"/>
    <w:uiPriority w:val="99"/>
    <w:unhideWhenUsed/>
    <w:rsid w:val="00BB7B9D"/>
    <w:rPr>
      <w:rFonts w:ascii="Consolas" w:eastAsiaTheme="minorHAnsi" w:hAnsi="Consolas" w:cstheme="minorBidi"/>
      <w:sz w:val="21"/>
      <w:szCs w:val="21"/>
      <w:lang w:val="en-US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BB7B9D"/>
    <w:rPr>
      <w:rFonts w:ascii="Consolas" w:eastAsiaTheme="minorHAnsi" w:hAnsi="Consolas" w:cstheme="minorBidi"/>
      <w:sz w:val="21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5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-amer.epower.amadeus.com/amadeusna/" TargetMode="External"/><Relationship Id="rId13" Type="http://schemas.openxmlformats.org/officeDocument/2006/relationships/hyperlink" Target="https://www-amer.epower.amadeus.com/amadeusna/" TargetMode="External"/><Relationship Id="rId18" Type="http://schemas.openxmlformats.org/officeDocument/2006/relationships/image" Target="media/image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yperlink" Target="https://www-amer.epower.amadeus.com/amadeusna/" TargetMode="External"/><Relationship Id="rId17" Type="http://schemas.openxmlformats.org/officeDocument/2006/relationships/hyperlink" Target="https://www-amer.epower.amadeus.com/amadeusna/" TargetMode="External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hyperlink" Target="https://www-amer.epower.amadeus.com/amadeusna/" TargetMode="External"/><Relationship Id="rId20" Type="http://schemas.openxmlformats.org/officeDocument/2006/relationships/image" Target="media/image3.e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-amer.epower.amadeus.com/amadeusna/" TargetMode="External"/><Relationship Id="rId24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hyperlink" Target="https://www-amer.epower.amadeus.com/amadeusna/" TargetMode="External"/><Relationship Id="rId23" Type="http://schemas.openxmlformats.org/officeDocument/2006/relationships/package" Target="embeddings/Microsoft_Excel_Worksheet1.xlsx"/><Relationship Id="rId28" Type="http://schemas.openxmlformats.org/officeDocument/2006/relationships/header" Target="header2.xml"/><Relationship Id="rId10" Type="http://schemas.openxmlformats.org/officeDocument/2006/relationships/hyperlink" Target="https://www-amer.epower.amadeus.com/amadeusna/" TargetMode="External"/><Relationship Id="rId19" Type="http://schemas.openxmlformats.org/officeDocument/2006/relationships/hyperlink" Target="https://www-amer.epower.amadeus.com/YOURPORTAL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-amer.epower.amadeus.com/amadeusna/" TargetMode="External"/><Relationship Id="rId14" Type="http://schemas.openxmlformats.org/officeDocument/2006/relationships/hyperlink" Target="https://www-amer.epower.amadeus.com/amadeusna/" TargetMode="External"/><Relationship Id="rId22" Type="http://schemas.openxmlformats.org/officeDocument/2006/relationships/image" Target="media/image4.emf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QUINO~1\AppData\Local\Temp\Rar$DIa0.593\Corporate_Confidential_Standard_doc.dotx" TargetMode="External"/></Relationships>
</file>

<file path=word/theme/theme1.xml><?xml version="1.0" encoding="utf-8"?>
<a:theme xmlns:a="http://schemas.openxmlformats.org/drawingml/2006/main" name="Amadeus">
  <a:themeElements>
    <a:clrScheme name="Amadeus">
      <a:dk1>
        <a:srgbClr val="005EB8"/>
      </a:dk1>
      <a:lt1>
        <a:srgbClr val="FFFFFF"/>
      </a:lt1>
      <a:dk2>
        <a:srgbClr val="00A9E0"/>
      </a:dk2>
      <a:lt2>
        <a:srgbClr val="D7D2CB"/>
      </a:lt2>
      <a:accent1>
        <a:srgbClr val="005EB8"/>
      </a:accent1>
      <a:accent2>
        <a:srgbClr val="CE0058"/>
      </a:accent2>
      <a:accent3>
        <a:srgbClr val="00A9E0"/>
      </a:accent3>
      <a:accent4>
        <a:srgbClr val="7030A0"/>
      </a:accent4>
      <a:accent5>
        <a:srgbClr val="D29F13"/>
      </a:accent5>
      <a:accent6>
        <a:srgbClr val="D7D2CB"/>
      </a:accent6>
      <a:hlink>
        <a:srgbClr val="005EB8"/>
      </a:hlink>
      <a:folHlink>
        <a:srgbClr val="00A9E0"/>
      </a:folHlink>
    </a:clrScheme>
    <a:fontScheme name="Amadeus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12EBD3-8B4C-4109-8288-60B656BDE8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Corporate_Confidential_Standard_doc.dotx</Template>
  <TotalTime>0</TotalTime>
  <Pages>6</Pages>
  <Words>606</Words>
  <Characters>5615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(Addressee) Name / Last name</vt:lpstr>
      <vt:lpstr>(Addressee) Name / Last name</vt:lpstr>
    </vt:vector>
  </TitlesOfParts>
  <Company>Amadeus Global Travel Distribution</Company>
  <LinksUpToDate>false</LinksUpToDate>
  <CharactersWithSpaces>6209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(Addressee) Name / Last name</dc:title>
  <dc:creator>Quinones, Sylvia</dc:creator>
  <cp:lastModifiedBy>Sylvia L. Quiñones</cp:lastModifiedBy>
  <cp:revision>3</cp:revision>
  <cp:lastPrinted>2013-10-03T10:58:00Z</cp:lastPrinted>
  <dcterms:created xsi:type="dcterms:W3CDTF">2015-08-11T15:34:00Z</dcterms:created>
  <dcterms:modified xsi:type="dcterms:W3CDTF">2015-12-03T16:27:00Z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January 2008</vt:lpwstr>
  </property>
</Properties>
</file>